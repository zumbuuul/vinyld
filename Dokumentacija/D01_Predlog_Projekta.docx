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6F61C6" w:rsidR="002343C5" w:rsidRDefault="002343C5" w14:paraId="672A6659" wp14:textId="77777777">
      <w:pPr>
        <w:pStyle w:val="BodyText"/>
        <w:rPr>
          <w:lang w:val="sr-Latn-CS"/>
        </w:rPr>
      </w:pPr>
    </w:p>
    <w:p xmlns:wp14="http://schemas.microsoft.com/office/word/2010/wordml" w:rsidR="006D0694" w:rsidRDefault="006D0694" w14:paraId="0A37501D" wp14:textId="6006329A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10B20873" w:rsidR="4F39C103">
        <w:rPr>
          <w:lang w:val="sr-Latn-CS"/>
        </w:rPr>
        <w:t>vinyld</w:t>
      </w:r>
    </w:p>
    <w:p xmlns:wp14="http://schemas.microsoft.com/office/word/2010/wordml" w:rsidRPr="006F61C6" w:rsidR="002343C5" w:rsidRDefault="008E29EF" w14:paraId="6AB5723D" wp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 xml:space="preserve">Predlog </w:t>
      </w:r>
      <w:r w:rsidRPr="006F61C6" w:rsidR="006F61C6">
        <w:rPr>
          <w:lang w:val="sr-Latn-CS"/>
        </w:rPr>
        <w:t>projekta</w:t>
      </w:r>
    </w:p>
    <w:p xmlns:wp14="http://schemas.microsoft.com/office/word/2010/wordml" w:rsidRPr="006F61C6" w:rsidR="002343C5" w:rsidRDefault="002343C5" w14:paraId="5DAB6C7B" wp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xmlns:wp14="http://schemas.microsoft.com/office/word/2010/wordml" w:rsidRPr="006F61C6" w:rsidR="002343C5" w:rsidRDefault="002343C5" w14:paraId="7E7B734B" wp14:textId="77777777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Pr="006F61C6" w:rsid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Pr="006F61C6" w:rsid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xmlns:wp14="http://schemas.microsoft.com/office/word/2010/wordml" w:rsidRPr="006F61C6" w:rsidR="002343C5" w:rsidRDefault="002343C5" w14:paraId="02EB378F" wp14:textId="77777777">
      <w:pPr>
        <w:rPr>
          <w:lang w:val="sr-Latn-CS"/>
        </w:rPr>
        <w:sectPr w:rsidRPr="006F61C6" w:rsidR="002343C5">
          <w:headerReference w:type="default" r:id="rId7"/>
          <w:footerReference w:type="even" r:id="rId8"/>
          <w:pgSz w:w="12240" w:h="15840" w:orient="portrait" w:code="1"/>
          <w:pgMar w:top="1440" w:right="1440" w:bottom="1440" w:left="1440" w:header="708" w:footer="708" w:gutter="0"/>
          <w:cols w:space="708"/>
          <w:vAlign w:val="center"/>
          <w:footerReference w:type="default" r:id="R000f6f26e9664a56"/>
        </w:sectPr>
      </w:pPr>
    </w:p>
    <w:p xmlns:wp14="http://schemas.microsoft.com/office/word/2010/wordml" w:rsidRPr="006F61C6" w:rsidR="002343C5" w:rsidRDefault="006F61C6" w14:paraId="023F6467" wp14:textId="77777777">
      <w:pPr>
        <w:pStyle w:val="Title"/>
        <w:rPr>
          <w:lang w:val="sr-Latn-CS"/>
        </w:rPr>
      </w:pPr>
      <w:r w:rsidRPr="006F61C6">
        <w:rPr>
          <w:lang w:val="sr-Latn-CS"/>
        </w:rPr>
        <w:t>Pregled izmena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6F61C6" w:rsidR="002343C5" w:rsidTr="10B20873" w14:paraId="29D06CE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6F61C6" w14:paraId="746F1487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Mar/>
          </w:tcPr>
          <w:p w:rsidRPr="006F61C6" w:rsidR="002343C5" w:rsidRDefault="006F61C6" w14:paraId="3102AD42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  <w:tcMar/>
          </w:tcPr>
          <w:p w:rsidRPr="006F61C6" w:rsidR="002343C5" w:rsidRDefault="006F61C6" w14:paraId="702199EA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  <w:tcMar/>
          </w:tcPr>
          <w:p w:rsidRPr="006F61C6" w:rsidR="002343C5" w:rsidRDefault="006F61C6" w14:paraId="4C320DDC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xmlns:wp14="http://schemas.microsoft.com/office/word/2010/wordml" w:rsidRPr="006F61C6" w:rsidR="002343C5" w:rsidTr="10B20873" w14:paraId="6CAC0D92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8E29EF" w14:paraId="16F4BCE8" wp14:textId="485C8BD6">
            <w:pPr>
              <w:pStyle w:val="Tabletext"/>
              <w:rPr>
                <w:lang w:val="sr-Latn-CS"/>
              </w:rPr>
            </w:pPr>
            <w:r w:rsidRPr="10B20873" w:rsidR="1A469D8E">
              <w:rPr>
                <w:lang w:val="sr-Latn-CS"/>
              </w:rPr>
              <w:t>12</w:t>
            </w:r>
            <w:r w:rsidRPr="10B20873" w:rsidR="006F61C6">
              <w:rPr>
                <w:lang w:val="sr-Latn-CS"/>
              </w:rPr>
              <w:t>.03.20</w:t>
            </w:r>
            <w:r w:rsidRPr="10B20873" w:rsidR="5A27BEA0">
              <w:rPr>
                <w:lang w:val="sr-Latn-CS"/>
              </w:rPr>
              <w:t>26</w:t>
            </w:r>
            <w:r w:rsidRPr="10B20873" w:rsidR="006F61C6">
              <w:rPr>
                <w:lang w:val="sr-Latn-CS"/>
              </w:rPr>
              <w:t>.</w:t>
            </w:r>
          </w:p>
        </w:tc>
        <w:tc>
          <w:tcPr>
            <w:tcW w:w="1152" w:type="dxa"/>
            <w:tcMar/>
          </w:tcPr>
          <w:p w:rsidRPr="006F61C6" w:rsidR="002343C5" w:rsidRDefault="002343C5" w14:paraId="4B3AA50C" wp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744" w:type="dxa"/>
            <w:tcMar/>
          </w:tcPr>
          <w:p w:rsidRPr="006F61C6" w:rsidR="002343C5" w:rsidRDefault="006F61C6" w14:paraId="637F0B55" wp14:textId="2EEF393C">
            <w:pPr>
              <w:pStyle w:val="Tabletext"/>
              <w:rPr>
                <w:lang w:val="sr-Latn-CS"/>
              </w:rPr>
            </w:pPr>
            <w:r w:rsidRPr="10B20873" w:rsidR="006F61C6">
              <w:rPr>
                <w:lang w:val="sr-Latn-CS"/>
              </w:rPr>
              <w:t>Inicijalna verzij</w:t>
            </w:r>
            <w:r w:rsidRPr="10B20873" w:rsidR="6F17E245">
              <w:rPr>
                <w:lang w:val="sr-Latn-CS"/>
              </w:rPr>
              <w:t>a</w:t>
            </w:r>
          </w:p>
        </w:tc>
        <w:tc>
          <w:tcPr>
            <w:tcW w:w="2304" w:type="dxa"/>
            <w:tcMar/>
          </w:tcPr>
          <w:p w:rsidRPr="006F61C6" w:rsidR="002343C5" w:rsidRDefault="00210E17" w14:paraId="52F5AC35" wp14:textId="1B7D5F75">
            <w:pPr>
              <w:pStyle w:val="Tabletext"/>
              <w:rPr>
                <w:lang w:val="sr-Latn-CS"/>
              </w:rPr>
            </w:pPr>
            <w:r w:rsidRPr="10B20873" w:rsidR="6F17E245">
              <w:rPr>
                <w:lang w:val="sr-Latn-CS"/>
              </w:rPr>
              <w:t>Lazar</w:t>
            </w:r>
          </w:p>
        </w:tc>
      </w:tr>
      <w:tr xmlns:wp14="http://schemas.microsoft.com/office/word/2010/wordml" w:rsidRPr="006F61C6" w:rsidR="002343C5" w:rsidTr="10B20873" w14:paraId="6A05A809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5A39BBE3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41C8F396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6F61C6" w:rsidR="002343C5" w:rsidRDefault="002343C5" w14:paraId="72A3D3E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6F61C6" w:rsidR="002343C5" w:rsidRDefault="002343C5" w14:paraId="0D0B940D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6F61C6" w:rsidR="002343C5" w:rsidTr="10B20873" w14:paraId="0E27B00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60061E4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44EAFD9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6F61C6" w:rsidR="002343C5" w:rsidRDefault="002343C5" w14:paraId="4B94D5A5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6F61C6" w:rsidR="002343C5" w:rsidRDefault="002343C5" w14:paraId="3DEEC669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6F61C6" w:rsidR="002343C5" w:rsidTr="10B20873" w14:paraId="3656B9AB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45FB0818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049F31CB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6F61C6" w:rsidR="002343C5" w:rsidRDefault="002343C5" w14:paraId="53128261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6F61C6" w:rsidR="002343C5" w:rsidRDefault="002343C5" w14:paraId="62486C05" wp14:textId="77777777">
            <w:pPr>
              <w:pStyle w:val="Tabletext"/>
              <w:rPr>
                <w:lang w:val="sr-Latn-CS"/>
              </w:rPr>
            </w:pPr>
          </w:p>
        </w:tc>
      </w:tr>
    </w:tbl>
    <w:p xmlns:wp14="http://schemas.microsoft.com/office/word/2010/wordml" w:rsidRPr="006F61C6" w:rsidR="002343C5" w:rsidRDefault="002343C5" w14:paraId="4101652C" wp14:textId="77777777">
      <w:pPr>
        <w:rPr>
          <w:lang w:val="sr-Latn-CS"/>
        </w:rPr>
      </w:pPr>
    </w:p>
    <w:p xmlns:wp14="http://schemas.microsoft.com/office/word/2010/wordml" w:rsidRPr="006F61C6" w:rsidR="002343C5" w:rsidRDefault="002343C5" w14:paraId="414DD773" wp14:textId="77777777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Pr="006F61C6" w:rsidR="006F61C6">
        <w:rPr>
          <w:lang w:val="sr-Latn-CS"/>
        </w:rPr>
        <w:t>Sadržaj</w:t>
      </w:r>
    </w:p>
    <w:p xmlns:wp14="http://schemas.microsoft.com/office/word/2010/wordml" w:rsidRPr="00AE7AE3" w:rsidR="00A70277" w:rsidRDefault="002343C5" w14:paraId="74532248" wp14:textId="77777777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Pr="002E44F0" w:rsidR="00A70277">
        <w:rPr>
          <w:noProof/>
          <w:lang w:val="sr-Latn-CS"/>
        </w:rPr>
        <w:t>1.</w:t>
      </w:r>
      <w:r w:rsidRPr="00AE7AE3" w:rsidR="00A70277">
        <w:rPr>
          <w:rFonts w:ascii="Calibri" w:hAnsi="Calibri"/>
          <w:noProof/>
          <w:sz w:val="22"/>
          <w:szCs w:val="22"/>
          <w:lang w:eastAsia="en-US"/>
        </w:rPr>
        <w:tab/>
      </w:r>
      <w:r w:rsidRPr="002E44F0" w:rsidR="00A70277">
        <w:rPr>
          <w:noProof/>
          <w:lang w:val="sr-Latn-CS"/>
        </w:rPr>
        <w:t>Cilj dokumenta</w:t>
      </w:r>
      <w:r w:rsidR="00A70277">
        <w:rPr>
          <w:noProof/>
        </w:rPr>
        <w:tab/>
      </w:r>
      <w:r w:rsidR="00A70277">
        <w:rPr>
          <w:noProof/>
        </w:rPr>
        <w:fldChar w:fldCharType="begin"/>
      </w:r>
      <w:r w:rsidR="00A70277">
        <w:rPr>
          <w:noProof/>
        </w:rPr>
        <w:instrText xml:space="preserve"> PAGEREF _Toc507815234 \h </w:instrText>
      </w:r>
      <w:r w:rsidR="00A70277">
        <w:rPr>
          <w:noProof/>
        </w:rPr>
      </w:r>
      <w:r w:rsidR="00A70277">
        <w:rPr>
          <w:noProof/>
        </w:rPr>
        <w:fldChar w:fldCharType="separate"/>
      </w:r>
      <w:r w:rsidR="00A70277">
        <w:rPr>
          <w:noProof/>
        </w:rPr>
        <w:t>4</w:t>
      </w:r>
      <w:r w:rsidR="00A70277">
        <w:rPr>
          <w:noProof/>
        </w:rPr>
        <w:fldChar w:fldCharType="end"/>
      </w:r>
    </w:p>
    <w:p xmlns:wp14="http://schemas.microsoft.com/office/word/2010/wordml" w:rsidRPr="00AE7AE3" w:rsidR="00A70277" w:rsidRDefault="00A70277" w14:paraId="7D8A485A" wp14:textId="77777777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2.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7009486B" wp14:textId="77777777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3.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Lična karta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7DE9EAB8" wp14:textId="77777777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4.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Tema i svrha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7457FC04" wp14:textId="77777777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5.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Opis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18D45A84" wp14:textId="77777777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6.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Znanja i veštine potrebne za izradu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3EE4465F" wp14:textId="77777777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 w:rsidR="00A70277">
        <w:rPr>
          <w:noProof/>
          <w:lang w:val="sr-Latn-CS"/>
        </w:rPr>
        <w:t>7.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 w:rsidR="00A70277">
        <w:rPr>
          <w:noProof/>
          <w:lang w:val="sr-Latn-CS"/>
        </w:rPr>
        <w:t>Cilj i motivacija tima</w:t>
      </w:r>
      <w:r>
        <w:rPr>
          <w:noProof/>
        </w:rPr>
        <w:tab/>
      </w:r>
      <w:r>
        <w:rPr>
          <w:noProof/>
        </w:rPr>
      </w:r>
      <w:r w:rsidR="00A70277">
        <w:rPr>
          <w:noProof/>
        </w:rPr>
        <w:t>4</w:t>
      </w:r>
    </w:p>
    <w:p xmlns:wp14="http://schemas.microsoft.com/office/word/2010/wordml" w:rsidRPr="00AE7AE3" w:rsidR="00A70277" w:rsidRDefault="00A70277" w14:paraId="542329B2" wp14:textId="77777777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8.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Vođa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1EE82F56" wp14:textId="77777777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9.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Komunikacija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17B15B84" wp14:textId="77777777">
      <w:pPr>
        <w:pStyle w:val="TOC1"/>
        <w:tabs>
          <w:tab w:val="left" w:pos="864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10.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Planiranje vremena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Pr="006F61C6" w:rsidR="002343C5" w:rsidRDefault="002343C5" w14:paraId="59C856F9" wp14:textId="77777777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Pr="006F61C6" w:rsidR="006F61C6">
        <w:rPr>
          <w:lang w:val="sr-Latn-CS"/>
        </w:rPr>
        <w:t>P</w:t>
      </w:r>
      <w:r w:rsidR="00A97B47">
        <w:rPr>
          <w:lang w:val="sr-Latn-CS"/>
        </w:rPr>
        <w:t>redlog projekta</w:t>
      </w:r>
    </w:p>
    <w:p xmlns:wp14="http://schemas.microsoft.com/office/word/2010/wordml" w:rsidR="002343C5" w:rsidRDefault="00F267E3" w14:paraId="362FD78F" wp14:textId="77777777">
      <w:pPr>
        <w:pStyle w:val="Heading1"/>
        <w:numPr>
          <w:ilvl w:val="0"/>
          <w:numId w:val="5"/>
        </w:numPr>
        <w:rPr>
          <w:lang w:val="sr-Latn-CS"/>
        </w:rPr>
      </w:pPr>
      <w:bookmarkStart w:name="_Toc507815234" w:id="0"/>
      <w:r>
        <w:rPr>
          <w:lang w:val="sr-Latn-CS"/>
        </w:rPr>
        <w:t>Cilj dokumenta</w:t>
      </w:r>
      <w:bookmarkEnd w:id="0"/>
    </w:p>
    <w:p xmlns:wp14="http://schemas.microsoft.com/office/word/2010/wordml" w:rsidRPr="00A97B47" w:rsidR="00A97B47" w:rsidP="00A97B47" w:rsidRDefault="00A97B47" w14:paraId="4B99056E" wp14:textId="77777777">
      <w:pPr>
        <w:rPr>
          <w:lang w:val="sr-Latn-CS"/>
        </w:rPr>
      </w:pPr>
    </w:p>
    <w:p xmlns:wp14="http://schemas.microsoft.com/office/word/2010/wordml" w:rsidRPr="006F61C6" w:rsidR="002343C5" w:rsidP="10B20873" w:rsidRDefault="006F61C6" w14:paraId="56219DDC" wp14:textId="52FB8857">
      <w:pPr>
        <w:pStyle w:val="BodyText"/>
        <w:rPr>
          <w:lang w:val="en-US"/>
        </w:rPr>
      </w:pPr>
      <w:r w:rsidRPr="10B20873" w:rsidR="006F61C6">
        <w:rPr>
          <w:lang w:val="en-US"/>
        </w:rPr>
        <w:t>Cilj</w:t>
      </w:r>
      <w:r w:rsidRPr="10B20873" w:rsidR="006F61C6">
        <w:rPr>
          <w:lang w:val="en-US"/>
        </w:rPr>
        <w:t xml:space="preserve"> </w:t>
      </w:r>
      <w:r w:rsidRPr="10B20873" w:rsidR="006D0694">
        <w:rPr>
          <w:lang w:val="en-US"/>
        </w:rPr>
        <w:t>dokumenta</w:t>
      </w:r>
      <w:r w:rsidRPr="10B20873" w:rsidR="006D0694">
        <w:rPr>
          <w:lang w:val="en-US"/>
        </w:rPr>
        <w:t xml:space="preserve"> </w:t>
      </w:r>
      <w:r w:rsidRPr="10B20873" w:rsidR="006F61C6">
        <w:rPr>
          <w:lang w:val="en-US"/>
        </w:rPr>
        <w:t xml:space="preserve">je </w:t>
      </w:r>
      <w:r w:rsidRPr="10B20873" w:rsidR="006F61C6">
        <w:rPr>
          <w:lang w:val="en-US"/>
        </w:rPr>
        <w:t>definisanje</w:t>
      </w:r>
      <w:r w:rsidRPr="10B20873" w:rsidR="006F61C6">
        <w:rPr>
          <w:lang w:val="en-US"/>
        </w:rPr>
        <w:t xml:space="preserve"> </w:t>
      </w:r>
      <w:r w:rsidRPr="10B20873" w:rsidR="00BB7AAA">
        <w:rPr>
          <w:lang w:val="en-US"/>
        </w:rPr>
        <w:t>projektnog</w:t>
      </w:r>
      <w:r w:rsidRPr="10B20873" w:rsidR="00BB7AAA">
        <w:rPr>
          <w:lang w:val="en-US"/>
        </w:rPr>
        <w:t xml:space="preserve"> </w:t>
      </w:r>
      <w:r w:rsidRPr="10B20873" w:rsidR="006D0694">
        <w:rPr>
          <w:lang w:val="en-US"/>
        </w:rPr>
        <w:t>zadataka</w:t>
      </w:r>
      <w:r w:rsidRPr="10B20873" w:rsidR="006D0694">
        <w:rPr>
          <w:lang w:val="en-US"/>
        </w:rPr>
        <w:t xml:space="preserve"> </w:t>
      </w:r>
      <w:r w:rsidRPr="10B20873" w:rsidR="006D0694">
        <w:rPr>
          <w:lang w:val="en-US"/>
        </w:rPr>
        <w:t>i</w:t>
      </w:r>
      <w:r w:rsidRPr="10B20873" w:rsidR="006D0694">
        <w:rPr>
          <w:lang w:val="en-US"/>
        </w:rPr>
        <w:t xml:space="preserve"> </w:t>
      </w:r>
      <w:r w:rsidRPr="10B20873" w:rsidR="00BB7AAA">
        <w:rPr>
          <w:lang w:val="en-US"/>
        </w:rPr>
        <w:t>formiranje</w:t>
      </w:r>
      <w:r w:rsidRPr="10B20873" w:rsidR="00BB7AAA">
        <w:rPr>
          <w:lang w:val="en-US"/>
        </w:rPr>
        <w:t xml:space="preserve"> </w:t>
      </w:r>
      <w:r w:rsidRPr="10B20873" w:rsidR="00BB7AAA">
        <w:rPr>
          <w:lang w:val="en-US"/>
        </w:rPr>
        <w:t>tima</w:t>
      </w:r>
      <w:r w:rsidRPr="10B20873" w:rsidR="00BB7AAA">
        <w:rPr>
          <w:lang w:val="en-US"/>
        </w:rPr>
        <w:t xml:space="preserve"> </w:t>
      </w:r>
      <w:r w:rsidRPr="10B20873" w:rsidR="006D0694">
        <w:rPr>
          <w:lang w:val="en-US"/>
        </w:rPr>
        <w:t xml:space="preserve">za </w:t>
      </w:r>
      <w:r w:rsidRPr="10B20873" w:rsidR="00BB7AAA">
        <w:rPr>
          <w:lang w:val="en-US"/>
        </w:rPr>
        <w:t>razvoj</w:t>
      </w:r>
      <w:r w:rsidRPr="10B20873" w:rsidR="00BB7AAA">
        <w:rPr>
          <w:lang w:val="en-US"/>
        </w:rPr>
        <w:t xml:space="preserve"> </w:t>
      </w:r>
      <w:r w:rsidRPr="10B20873" w:rsidR="03BC4F2F">
        <w:rPr>
          <w:lang w:val="en-US"/>
        </w:rPr>
        <w:t xml:space="preserve">web </w:t>
      </w:r>
      <w:r w:rsidRPr="10B20873" w:rsidR="03BC4F2F">
        <w:rPr>
          <w:lang w:val="en-US"/>
        </w:rPr>
        <w:t>aplikacije</w:t>
      </w:r>
      <w:r w:rsidRPr="10B20873" w:rsidR="03BC4F2F">
        <w:rPr>
          <w:lang w:val="en-US"/>
        </w:rPr>
        <w:t xml:space="preserve"> za </w:t>
      </w:r>
      <w:r w:rsidRPr="10B20873" w:rsidR="03BC4F2F">
        <w:rPr>
          <w:lang w:val="en-US"/>
        </w:rPr>
        <w:t>cuvanje</w:t>
      </w:r>
      <w:r w:rsidRPr="10B20873" w:rsidR="03BC4F2F">
        <w:rPr>
          <w:lang w:val="en-US"/>
        </w:rPr>
        <w:t xml:space="preserve"> </w:t>
      </w:r>
      <w:r w:rsidRPr="10B20873" w:rsidR="03BC4F2F">
        <w:rPr>
          <w:lang w:val="en-US"/>
        </w:rPr>
        <w:t>omiljenih</w:t>
      </w:r>
      <w:r w:rsidRPr="10B20873" w:rsidR="03BC4F2F">
        <w:rPr>
          <w:lang w:val="en-US"/>
        </w:rPr>
        <w:t xml:space="preserve"> pesama</w:t>
      </w:r>
    </w:p>
    <w:p xmlns:wp14="http://schemas.microsoft.com/office/word/2010/wordml" w:rsidRPr="006F61C6" w:rsidR="002343C5" w:rsidRDefault="006D0694" w14:paraId="1AA9D462" wp14:textId="77777777">
      <w:pPr>
        <w:pStyle w:val="Heading1"/>
        <w:rPr>
          <w:lang w:val="sr-Latn-CS"/>
        </w:rPr>
      </w:pPr>
      <w:bookmarkStart w:name="_Toc507815235" w:id="1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xmlns:wp14="http://schemas.microsoft.com/office/word/2010/wordml" w:rsidRPr="006F61C6" w:rsidR="002343C5" w:rsidRDefault="006D0694" w14:paraId="45D4B275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Dokument opisuje </w:t>
      </w:r>
      <w:r w:rsidR="00BB7AAA">
        <w:rPr>
          <w:lang w:val="sr-Latn-CS"/>
        </w:rPr>
        <w:t xml:space="preserve">temu </w:t>
      </w:r>
      <w:r w:rsidR="00D62E1E">
        <w:rPr>
          <w:lang w:val="sr-Latn-CS"/>
        </w:rPr>
        <w:t xml:space="preserve">i osnovne karakteristike </w:t>
      </w:r>
      <w:r w:rsidR="00BB7AAA">
        <w:rPr>
          <w:lang w:val="sr-Latn-CS"/>
        </w:rPr>
        <w:t xml:space="preserve">projekta, motivaciju </w:t>
      </w:r>
      <w:r w:rsidR="00D62E1E">
        <w:rPr>
          <w:lang w:val="sr-Latn-CS"/>
        </w:rPr>
        <w:t xml:space="preserve">i potrebna znanja </w:t>
      </w:r>
      <w:r w:rsidR="00BB7AAA">
        <w:rPr>
          <w:lang w:val="sr-Latn-CS"/>
        </w:rPr>
        <w:t xml:space="preserve">za njegovu izradu, </w:t>
      </w:r>
      <w:r w:rsidR="00D62E1E">
        <w:rPr>
          <w:lang w:val="sr-Latn-CS"/>
        </w:rPr>
        <w:t xml:space="preserve">motivaciju i osobine </w:t>
      </w:r>
      <w:r w:rsidR="00BB7AAA">
        <w:rPr>
          <w:lang w:val="sr-Latn-CS"/>
        </w:rPr>
        <w:t>članove</w:t>
      </w:r>
      <w:r w:rsidR="00D62E1E">
        <w:rPr>
          <w:lang w:val="sr-Latn-CS"/>
        </w:rPr>
        <w:t xml:space="preserve"> tima, komunikaciju</w:t>
      </w:r>
      <w:r w:rsidR="00BB7AAA">
        <w:rPr>
          <w:lang w:val="sr-Latn-CS"/>
        </w:rPr>
        <w:t xml:space="preserve"> među njima</w:t>
      </w:r>
      <w:r w:rsidR="00D62E1E">
        <w:rPr>
          <w:lang w:val="sr-Latn-CS"/>
        </w:rPr>
        <w:t xml:space="preserve"> i vreme potrebno za izradu projekta</w:t>
      </w:r>
      <w:r w:rsidR="006D41CE">
        <w:rPr>
          <w:lang w:val="sr-Latn-CS"/>
        </w:rPr>
        <w:t xml:space="preserve">. </w:t>
      </w:r>
    </w:p>
    <w:p xmlns:wp14="http://schemas.microsoft.com/office/word/2010/wordml" w:rsidR="00F267E3" w:rsidP="00F267E3" w:rsidRDefault="00F267E3" w14:paraId="4F44A0E8" wp14:textId="77777777">
      <w:pPr>
        <w:pStyle w:val="Heading1"/>
        <w:numPr>
          <w:ilvl w:val="0"/>
          <w:numId w:val="5"/>
        </w:numPr>
        <w:rPr>
          <w:lang w:val="sr-Latn-CS"/>
        </w:rPr>
      </w:pPr>
      <w:bookmarkStart w:name="_Toc507815236" w:id="2"/>
      <w:r>
        <w:rPr>
          <w:lang w:val="sr-Latn-CS"/>
        </w:rPr>
        <w:t>Lična karta projekta</w:t>
      </w:r>
      <w:bookmarkEnd w:id="2"/>
    </w:p>
    <w:p xmlns:wp14="http://schemas.microsoft.com/office/word/2010/wordml" w:rsidR="00F267E3" w:rsidP="00D62E1E" w:rsidRDefault="00B10BF0" w14:paraId="7015FB6F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Navesti osnovne podatke o projektu u narednoj tabeli. Ukoliko se još uvek nije doneta </w:t>
      </w:r>
      <w:r w:rsidR="00D62E1E">
        <w:rPr>
          <w:lang w:val="sr-Latn-CS"/>
        </w:rPr>
        <w:t xml:space="preserve">konačna </w:t>
      </w:r>
      <w:r>
        <w:rPr>
          <w:lang w:val="sr-Latn-CS"/>
        </w:rPr>
        <w:t xml:space="preserve">odluka </w:t>
      </w:r>
      <w:r w:rsidR="00D96EF7">
        <w:rPr>
          <w:lang w:val="sr-Latn-CS"/>
        </w:rPr>
        <w:t xml:space="preserve">o nekoj od stavki (npr. </w:t>
      </w:r>
      <w:proofErr w:type="spellStart"/>
      <w:r w:rsidR="00D96EF7">
        <w:rPr>
          <w:lang w:val="sr-Latn-CS"/>
        </w:rPr>
        <w:t>framework</w:t>
      </w:r>
      <w:proofErr w:type="spellEnd"/>
      <w:r w:rsidR="00D96EF7">
        <w:rPr>
          <w:lang w:val="sr-Latn-CS"/>
        </w:rPr>
        <w:t xml:space="preserve">) navesti potencijalne </w:t>
      </w:r>
      <w:r w:rsidR="00A70277">
        <w:rPr>
          <w:lang w:val="sr-Latn-CS"/>
        </w:rPr>
        <w:t>alternative</w:t>
      </w:r>
      <w:r>
        <w:rPr>
          <w:lang w:val="sr-Latn-CS"/>
        </w:rPr>
        <w:t>.</w:t>
      </w:r>
    </w:p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70"/>
        <w:gridCol w:w="5763"/>
      </w:tblGrid>
      <w:tr xmlns:wp14="http://schemas.microsoft.com/office/word/2010/wordml" w:rsidRPr="00A74DEF" w:rsidR="00F267E3" w:rsidTr="10B20873" w14:paraId="6C41740B" wp14:textId="77777777">
        <w:tc>
          <w:tcPr>
            <w:tcW w:w="2835" w:type="dxa"/>
            <w:tcMar/>
          </w:tcPr>
          <w:p w:rsidRPr="00A74DEF" w:rsidR="00F267E3" w:rsidP="00A74DEF" w:rsidRDefault="00F267E3" w14:paraId="281F8525" wp14:textId="77777777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projekta</w:t>
            </w:r>
          </w:p>
        </w:tc>
        <w:tc>
          <w:tcPr>
            <w:tcW w:w="5924" w:type="dxa"/>
            <w:tcMar/>
          </w:tcPr>
          <w:p w:rsidRPr="00A74DEF" w:rsidR="00F267E3" w:rsidP="00A74DEF" w:rsidRDefault="00F267E3" w14:paraId="1299C43A" wp14:textId="205A3FE5">
            <w:pPr>
              <w:rPr>
                <w:lang w:val="sr-Latn-CS"/>
              </w:rPr>
            </w:pPr>
            <w:r w:rsidRPr="10B20873" w:rsidR="02E322ED">
              <w:rPr>
                <w:lang w:val="sr-Latn-CS"/>
              </w:rPr>
              <w:t>vinyld</w:t>
            </w:r>
          </w:p>
        </w:tc>
      </w:tr>
      <w:tr xmlns:wp14="http://schemas.microsoft.com/office/word/2010/wordml" w:rsidRPr="00A74DEF" w:rsidR="00F267E3" w:rsidTr="10B20873" w14:paraId="3CF0690A" wp14:textId="77777777">
        <w:tc>
          <w:tcPr>
            <w:tcW w:w="2835" w:type="dxa"/>
            <w:tcMar/>
          </w:tcPr>
          <w:p w:rsidRPr="00A74DEF" w:rsidR="00F267E3" w:rsidP="00A74DEF" w:rsidRDefault="00F267E3" w14:paraId="7045183A" wp14:textId="77777777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tima</w:t>
            </w:r>
          </w:p>
        </w:tc>
        <w:tc>
          <w:tcPr>
            <w:tcW w:w="5924" w:type="dxa"/>
            <w:tcMar/>
          </w:tcPr>
          <w:p w:rsidRPr="00A74DEF" w:rsidR="00F267E3" w:rsidP="00A74DEF" w:rsidRDefault="00F267E3" w14:paraId="4DDBEF00" wp14:textId="2BF1D20F">
            <w:pPr>
              <w:rPr>
                <w:lang w:val="sr-Latn-CS"/>
              </w:rPr>
            </w:pPr>
            <w:r w:rsidRPr="10B20873" w:rsidR="7C414072">
              <w:rPr>
                <w:lang w:val="sr-Latn-CS"/>
              </w:rPr>
              <w:t>Lorem ipsum</w:t>
            </w:r>
          </w:p>
        </w:tc>
      </w:tr>
      <w:tr xmlns:wp14="http://schemas.microsoft.com/office/word/2010/wordml" w:rsidRPr="00A74DEF" w:rsidR="00F267E3" w:rsidTr="10B20873" w14:paraId="3EECF092" wp14:textId="77777777">
        <w:tc>
          <w:tcPr>
            <w:tcW w:w="2835" w:type="dxa"/>
            <w:tcMar/>
          </w:tcPr>
          <w:p w:rsidRPr="00A74DEF" w:rsidR="00F267E3" w:rsidP="00A74DEF" w:rsidRDefault="00F267E3" w14:paraId="053C4DF5" wp14:textId="77777777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Članovi tima</w:t>
            </w:r>
          </w:p>
        </w:tc>
        <w:tc>
          <w:tcPr>
            <w:tcW w:w="5924" w:type="dxa"/>
            <w:tcMar/>
          </w:tcPr>
          <w:p w:rsidRPr="00A97B47" w:rsidR="00F267E3" w:rsidP="005A054F" w:rsidRDefault="00F267E3" w14:paraId="24D6911D" wp14:textId="58D1B3D6">
            <w:r w:rsidR="785D4521">
              <w:rPr/>
              <w:t>Lazar Krstić 19707</w:t>
            </w:r>
          </w:p>
        </w:tc>
      </w:tr>
      <w:tr xmlns:wp14="http://schemas.microsoft.com/office/word/2010/wordml" w:rsidRPr="003372D3" w:rsidR="00AB1DE2" w:rsidTr="10B20873" w14:paraId="4387C2C8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0ACE4A6C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Problem je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10B20873" w:rsidRDefault="00AB1DE2" w14:paraId="190D8EC8" wp14:textId="173A8AA3">
            <w:pPr>
              <w:pStyle w:val="Normal"/>
            </w:pPr>
            <w:r w:rsidRPr="10B20873" w:rsidR="5513E132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Teškoća u praćenju lične muzičke istorije i nedostatak centralizovane platforme za razmenu mišljenja o albumima sa prijateljima</w:t>
            </w:r>
          </w:p>
        </w:tc>
      </w:tr>
      <w:tr xmlns:wp14="http://schemas.microsoft.com/office/word/2010/wordml" w:rsidRPr="003372D3" w:rsidR="00AB1DE2" w:rsidTr="10B20873" w14:paraId="5CD2B77F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37C88A2E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Pogađa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10B20873" w:rsidRDefault="00AB1DE2" w14:paraId="4EFCBF3E" wp14:textId="0DBFEA24">
            <w:pPr>
              <w:pStyle w:val="Normal"/>
            </w:pPr>
            <w:r w:rsidRPr="10B20873" w:rsidR="415E069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Strastvene ljubitelje muzike, kolekcionare albuma i ljude koji traže pouzdane muzičke preporuke od bliskih osoba</w:t>
            </w:r>
          </w:p>
        </w:tc>
      </w:tr>
      <w:tr xmlns:wp14="http://schemas.microsoft.com/office/word/2010/wordml" w:rsidRPr="003372D3" w:rsidR="00AB1DE2" w:rsidTr="10B20873" w14:paraId="099967B3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56C79025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Posledice su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33E9FAEA" wp14:textId="75AE5F20">
            <w:r w:rsidR="238CA21C">
              <w:rPr/>
              <w:t>Zaboravljanje</w:t>
            </w:r>
            <w:r w:rsidR="238CA21C">
              <w:rPr/>
              <w:t xml:space="preserve"> </w:t>
            </w:r>
            <w:r w:rsidR="238CA21C">
              <w:rPr/>
              <w:t>poslušane</w:t>
            </w:r>
            <w:r w:rsidR="238CA21C">
              <w:rPr/>
              <w:t xml:space="preserve"> </w:t>
            </w:r>
            <w:r w:rsidR="238CA21C">
              <w:rPr/>
              <w:t>muzike</w:t>
            </w:r>
            <w:r w:rsidR="238CA21C">
              <w:rPr/>
              <w:t xml:space="preserve"> </w:t>
            </w:r>
            <w:r w:rsidR="238CA21C">
              <w:rPr/>
              <w:t>i</w:t>
            </w:r>
            <w:r w:rsidR="238CA21C">
              <w:rPr/>
              <w:t xml:space="preserve"> </w:t>
            </w:r>
            <w:r w:rsidR="238CA21C">
              <w:rPr/>
              <w:t>gubitak</w:t>
            </w:r>
            <w:r w:rsidR="238CA21C">
              <w:rPr/>
              <w:t xml:space="preserve"> </w:t>
            </w:r>
            <w:r w:rsidR="238CA21C">
              <w:rPr/>
              <w:t>socijalne</w:t>
            </w:r>
            <w:r w:rsidR="238CA21C">
              <w:rPr/>
              <w:t xml:space="preserve"> </w:t>
            </w:r>
            <w:r w:rsidR="238CA21C">
              <w:rPr/>
              <w:t>interkacije</w:t>
            </w:r>
            <w:r w:rsidR="238CA21C">
              <w:rPr/>
              <w:t xml:space="preserve"> u slušanju</w:t>
            </w:r>
          </w:p>
        </w:tc>
      </w:tr>
      <w:tr xmlns:wp14="http://schemas.microsoft.com/office/word/2010/wordml" w:rsidRPr="003372D3" w:rsidR="00AB1DE2" w:rsidTr="10B20873" w14:paraId="4D91F781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359B2D31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Uspešno rešenje će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10B20873" w:rsidRDefault="00AB1DE2" w14:paraId="2F124D11" wp14:textId="04E99B4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Omogućiti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korisnicima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da 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precizno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beleže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, 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ocenjuju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dele 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svoj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muzički ukus 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unutar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zajed</w:t>
            </w:r>
            <w:r w:rsidRPr="10B20873" w:rsidR="33E63B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nice</w:t>
            </w:r>
          </w:p>
        </w:tc>
      </w:tr>
      <w:tr xmlns:wp14="http://schemas.microsoft.com/office/word/2010/wordml" w:rsidRPr="003372D3" w:rsidR="00AB1DE2" w:rsidTr="10B20873" w14:paraId="0ABB6935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0F976955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 namenjen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10B20873" w:rsidRDefault="00AB1DE2" w14:paraId="1EFB7AFC" wp14:textId="026E78F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Audiofilima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korisnicima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koji 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žele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da 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imaju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preglednu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biblioteku 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svoje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omiljene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58E88DF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muzike</w:t>
            </w:r>
          </w:p>
        </w:tc>
      </w:tr>
      <w:tr xmlns:wp14="http://schemas.microsoft.com/office/word/2010/wordml" w:rsidRPr="003372D3" w:rsidR="00AB1DE2" w:rsidTr="10B20873" w14:paraId="069EF494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5AF16A99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Koji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10B20873" w:rsidRDefault="00AB1DE2" w14:paraId="7E3FD0CF" wp14:textId="3882EF78">
            <w:pPr>
              <w:pStyle w:val="Normal"/>
            </w:pPr>
            <w:r w:rsidRPr="10B20873" w:rsidR="6765446C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Žele da sistematizuju svoje slušalačke navike i uporede svoj muzički ukus sa krugom prijatelja</w:t>
            </w:r>
          </w:p>
        </w:tc>
      </w:tr>
      <w:tr xmlns:wp14="http://schemas.microsoft.com/office/word/2010/wordml" w:rsidRPr="003372D3" w:rsidR="00AB1DE2" w:rsidTr="10B20873" w14:paraId="146D3774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7158C87D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10B20873" w:rsidRDefault="00AB1DE2" w14:paraId="179632BD" wp14:textId="625DB296">
            <w:pPr>
              <w:pStyle w:val="Normal"/>
            </w:pPr>
            <w:r w:rsidRPr="10B20873" w:rsidR="09D4E5B9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Društvena web aplikacija za katalogizaciju i ocenjivanje muzike</w:t>
            </w:r>
          </w:p>
        </w:tc>
      </w:tr>
      <w:tr xmlns:wp14="http://schemas.microsoft.com/office/word/2010/wordml" w:rsidRPr="003372D3" w:rsidR="00AB1DE2" w:rsidTr="10B20873" w14:paraId="2EF7DCA8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78A7935E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Koja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10B20873" w:rsidRDefault="00AB1DE2" w14:paraId="0EE6EEF8" wp14:textId="606E3462">
            <w:pPr>
              <w:pStyle w:val="Normal"/>
            </w:pPr>
            <w:r w:rsidRPr="10B20873" w:rsidR="21B970B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Omogućava kreiranje lične biblioteke, dodeljivanje ocena albumima i pesmama, uz direktan uvid u aktivnosti prijatelja</w:t>
            </w:r>
          </w:p>
        </w:tc>
      </w:tr>
      <w:tr xmlns:wp14="http://schemas.microsoft.com/office/word/2010/wordml" w:rsidRPr="003372D3" w:rsidR="00AB1DE2" w:rsidTr="10B20873" w14:paraId="76D63C80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09163D7B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Za razliku od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10B20873" w:rsidRDefault="00AB1DE2" w14:paraId="7D44CD46" wp14:textId="3AF263D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Streaming 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servisa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fokusiranih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samo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na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slušanje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bez 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socijalnog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7E4227C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aspekta</w:t>
            </w:r>
          </w:p>
        </w:tc>
      </w:tr>
      <w:tr xmlns:wp14="http://schemas.microsoft.com/office/word/2010/wordml" w:rsidRPr="003372D3" w:rsidR="00AB1DE2" w:rsidTr="10B20873" w14:paraId="607AFDA7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067BD367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Naš proizvod će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10B20873" w:rsidRDefault="00AB1DE2" w14:paraId="49B53A04" wp14:textId="7384186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10B20873" w:rsidR="6A9D4EB4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Postati</w:t>
            </w:r>
            <w:r w:rsidRPr="10B20873" w:rsidR="6A9D4EB4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10B20873" w:rsidR="6A9D4EB4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centralno</w:t>
            </w:r>
            <w:r w:rsidRPr="10B20873" w:rsidR="6A9D4EB4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mesto za </w:t>
            </w:r>
            <w:r w:rsidRPr="10B20873" w:rsidR="6A9D4EB4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diskusiju</w:t>
            </w:r>
            <w:r w:rsidRPr="10B20873" w:rsidR="6A9D4EB4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o </w:t>
            </w:r>
            <w:r w:rsidRPr="10B20873" w:rsidR="6A9D4EB4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muzici</w:t>
            </w:r>
          </w:p>
        </w:tc>
      </w:tr>
    </w:tbl>
    <w:p xmlns:wp14="http://schemas.microsoft.com/office/word/2010/wordml" w:rsidRPr="006F61C6" w:rsidR="00D96EF7" w:rsidP="10B20873" w:rsidRDefault="00D96EF7" w14:paraId="12D53F3F" wp14:textId="77777777">
      <w:pPr>
        <w:pStyle w:val="Heading2"/>
        <w:rPr>
          <w:lang w:val="sr-Latn-CS"/>
        </w:rPr>
      </w:pPr>
      <w:bookmarkStart w:name="_Toc507815238" w:id="3"/>
      <w:r w:rsidRPr="10B20873" w:rsidR="00D96EF7">
        <w:rPr>
          <w:lang w:val="sr-Latn-CS"/>
        </w:rPr>
        <w:t>Opis projekta</w:t>
      </w:r>
      <w:bookmarkEnd w:id="3"/>
    </w:p>
    <w:p w:rsidR="668C1BF8" w:rsidP="10B20873" w:rsidRDefault="668C1BF8" w14:paraId="5CE2B8AB" w14:textId="21F4112D">
      <w:pPr>
        <w:pStyle w:val="Normal"/>
        <w:rPr>
          <w:lang w:val="sr-Latn-CS"/>
        </w:rPr>
      </w:pPr>
      <w:r w:rsidRPr="10B20873" w:rsidR="668C1BF8">
        <w:rPr>
          <w:lang w:val="sr-Latn-CS"/>
        </w:rPr>
        <w:t>Glavn</w:t>
      </w:r>
      <w:r w:rsidRPr="10B20873" w:rsidR="4A96B29E">
        <w:rPr>
          <w:lang w:val="sr-Latn-CS"/>
        </w:rPr>
        <w:t>e karakteristike i zadaci koje aplikacija rešava:</w:t>
      </w:r>
    </w:p>
    <w:p w:rsidR="4A96B29E" w:rsidP="10B20873" w:rsidRDefault="4A96B29E" w14:paraId="4CB15A91" w14:textId="475188D5">
      <w:pPr>
        <w:pStyle w:val="Normal"/>
        <w:rPr>
          <w:lang w:val="sr-Latn-CS"/>
        </w:rPr>
      </w:pPr>
      <w:r w:rsidRPr="10B20873" w:rsidR="4A96B29E">
        <w:rPr>
          <w:lang w:val="sr-Latn-CS"/>
        </w:rPr>
        <w:t>1. Registracija korisnika (</w:t>
      </w:r>
      <w:r w:rsidRPr="10B20873" w:rsidR="4A96B29E">
        <w:rPr>
          <w:lang w:val="sr-Latn-CS"/>
        </w:rPr>
        <w:t>autentifikacija</w:t>
      </w:r>
      <w:r w:rsidRPr="10B20873" w:rsidR="4A96B29E">
        <w:rPr>
          <w:lang w:val="sr-Latn-CS"/>
        </w:rPr>
        <w:t xml:space="preserve"> i autorizacija)</w:t>
      </w:r>
    </w:p>
    <w:p w:rsidR="4A96B29E" w:rsidP="10B20873" w:rsidRDefault="4A96B29E" w14:paraId="1FC989C4" w14:textId="6D94BEFB">
      <w:pPr>
        <w:pStyle w:val="Normal"/>
        <w:rPr>
          <w:lang w:val="sr-Latn-CS"/>
        </w:rPr>
      </w:pPr>
      <w:r w:rsidRPr="10B20873" w:rsidR="4A96B29E">
        <w:rPr>
          <w:lang w:val="sr-Latn-CS"/>
        </w:rPr>
        <w:t>2. Kreiranje lične biblioteke albuma i pesama uz vizuelni prikaz kolekcije.</w:t>
      </w:r>
    </w:p>
    <w:p w:rsidR="4A96B29E" w:rsidP="10B20873" w:rsidRDefault="4A96B29E" w14:paraId="6D44BE3B" w14:textId="7EEA1190">
      <w:pPr>
        <w:pStyle w:val="Normal"/>
        <w:rPr>
          <w:lang w:val="sr-Latn-CS"/>
        </w:rPr>
      </w:pPr>
      <w:r w:rsidRPr="10B20873" w:rsidR="4A96B29E">
        <w:rPr>
          <w:lang w:val="sr-Latn-CS"/>
        </w:rPr>
        <w:t>3. Mogućnost detaljnog ocenjivanja izdanja (zvezdice) i pisanja kratkih pregleda albuma.</w:t>
      </w:r>
    </w:p>
    <w:p w:rsidR="4A96B29E" w:rsidP="10B20873" w:rsidRDefault="4A96B29E" w14:paraId="1BA00C89" w14:textId="1B300A6A">
      <w:pPr>
        <w:pStyle w:val="Normal"/>
        <w:rPr>
          <w:lang w:val="sr-Latn-CS"/>
        </w:rPr>
      </w:pPr>
      <w:r w:rsidRPr="10B20873" w:rsidR="4A96B29E">
        <w:rPr>
          <w:lang w:val="sr-Latn-CS"/>
        </w:rPr>
        <w:t>4. Praćenje aktivnosti prijatelja, uvid u njihove najnovije ocene i trenutne favorite.</w:t>
      </w:r>
    </w:p>
    <w:p w:rsidR="4A96B29E" w:rsidP="10B20873" w:rsidRDefault="4A96B29E" w14:paraId="0CAA558C" w14:textId="58CD0F27">
      <w:pPr>
        <w:pStyle w:val="Normal"/>
        <w:rPr>
          <w:lang w:val="sr-Latn-CS"/>
        </w:rPr>
      </w:pPr>
      <w:r w:rsidRPr="10B20873" w:rsidR="4A96B29E">
        <w:rPr>
          <w:lang w:val="sr-Latn-CS"/>
        </w:rPr>
        <w:t>5. Lako pronalaženje albuma putem globalnih baza podataka i uvid u različita fizička izdanja.</w:t>
      </w:r>
    </w:p>
    <w:p w:rsidR="4A96B29E" w:rsidP="10B20873" w:rsidRDefault="4A96B29E" w14:paraId="228BC92F" w14:textId="366A8726">
      <w:pPr>
        <w:pStyle w:val="Normal"/>
        <w:rPr>
          <w:lang w:val="sr-Latn-CS"/>
        </w:rPr>
      </w:pPr>
      <w:r w:rsidRPr="10B20873" w:rsidR="4A96B29E">
        <w:rPr>
          <w:lang w:val="sr-Latn-CS"/>
        </w:rPr>
        <w:t>6. Kreiranje lista albuma koje korisnik planira da presluša ili nabavi u fizičkom formatu.</w:t>
      </w:r>
    </w:p>
    <w:p w:rsidR="10B20873" w:rsidP="10B20873" w:rsidRDefault="10B20873" w14:paraId="01B46907" w14:textId="0738A491">
      <w:pPr>
        <w:pStyle w:val="Heading1"/>
        <w:numPr>
          <w:ilvl w:val="0"/>
          <w:numId w:val="0"/>
        </w:numPr>
        <w:ind w:left="720"/>
        <w:rPr>
          <w:lang w:val="sr-Latn-CS"/>
        </w:rPr>
      </w:pPr>
    </w:p>
    <w:p xmlns:wp14="http://schemas.microsoft.com/office/word/2010/wordml" w:rsidRPr="006F61C6" w:rsidR="00D96EF7" w:rsidP="00D96EF7" w:rsidRDefault="005A054F" w14:paraId="54050C97" wp14:textId="6B499FBE">
      <w:pPr>
        <w:pStyle w:val="Heading1"/>
        <w:rPr>
          <w:lang w:val="sr-Latn-CS"/>
        </w:rPr>
      </w:pPr>
      <w:bookmarkStart w:name="_Toc507815239" w:id="4"/>
      <w:r w:rsidRPr="10B20873" w:rsidR="005A054F">
        <w:rPr>
          <w:lang w:val="sr-Latn-CS"/>
        </w:rPr>
        <w:t>Znanja i veštine potrebne za izradu projekta</w:t>
      </w:r>
      <w:bookmarkEnd w:id="4"/>
    </w:p>
    <w:p w:rsidR="10B20873" w:rsidP="10B20873" w:rsidRDefault="10B20873" w14:paraId="136D695E" w14:textId="74811857">
      <w:pPr>
        <w:pStyle w:val="Normal"/>
        <w:rPr>
          <w:lang w:val="sr-Latn-CS"/>
        </w:rPr>
      </w:pPr>
    </w:p>
    <w:p w:rsidR="4A85532D" w:rsidP="10B20873" w:rsidRDefault="4A85532D" w14:paraId="3AB8502D" w14:textId="0364DB91">
      <w:pPr>
        <w:pStyle w:val="BodyText"/>
        <w:rPr>
          <w:lang w:val="sr-Latn-CS"/>
        </w:rPr>
      </w:pPr>
      <w:r w:rsidRPr="10B20873" w:rsidR="4A85532D">
        <w:rPr>
          <w:lang w:val="sr-Latn-CS"/>
        </w:rPr>
        <w:t>Potrebne veštine za razvoj sistema:</w:t>
      </w:r>
    </w:p>
    <w:p w:rsidR="56E78F12" w:rsidP="10B20873" w:rsidRDefault="56E78F12" w14:paraId="444C01C2" w14:textId="61FC8FF5">
      <w:pPr>
        <w:pStyle w:val="BodyText"/>
        <w:rPr>
          <w:b w:val="1"/>
          <w:bCs w:val="1"/>
          <w:sz w:val="28"/>
          <w:szCs w:val="28"/>
          <w:lang w:val="sr-Latn-CS"/>
        </w:rPr>
      </w:pPr>
      <w:r w:rsidRPr="10B20873" w:rsidR="56E78F12">
        <w:rPr>
          <w:b w:val="1"/>
          <w:bCs w:val="1"/>
          <w:sz w:val="28"/>
          <w:szCs w:val="28"/>
          <w:lang w:val="sr-Latn-CS"/>
        </w:rPr>
        <w:t>Baza</w:t>
      </w:r>
    </w:p>
    <w:p w:rsidR="598FAD47" w:rsidP="10B20873" w:rsidRDefault="598FAD47" w14:paraId="0A433DFF" w14:textId="60A560DC">
      <w:pPr>
        <w:pStyle w:val="BodyText"/>
        <w:rPr>
          <w:b w:val="0"/>
          <w:bCs w:val="0"/>
          <w:sz w:val="20"/>
          <w:szCs w:val="20"/>
          <w:lang w:val="sr-Latn-CS"/>
        </w:rPr>
      </w:pPr>
      <w:r w:rsidRPr="10B20873" w:rsidR="598FAD47">
        <w:rPr>
          <w:b w:val="0"/>
          <w:bCs w:val="0"/>
          <w:sz w:val="20"/>
          <w:szCs w:val="20"/>
          <w:lang w:val="sr-Latn-CS"/>
        </w:rPr>
        <w:t xml:space="preserve">Modelovanje entiteta i veza </w:t>
      </w:r>
      <w:r w:rsidRPr="10B20873" w:rsidR="598FAD47">
        <w:rPr>
          <w:b w:val="0"/>
          <w:bCs w:val="0"/>
          <w:sz w:val="20"/>
          <w:szCs w:val="20"/>
          <w:lang w:val="sr-Latn-CS"/>
        </w:rPr>
        <w:t>izmedju</w:t>
      </w:r>
      <w:r w:rsidRPr="10B20873" w:rsidR="598FAD47">
        <w:rPr>
          <w:b w:val="0"/>
          <w:bCs w:val="0"/>
          <w:sz w:val="20"/>
          <w:szCs w:val="20"/>
          <w:lang w:val="sr-Latn-CS"/>
        </w:rPr>
        <w:t xml:space="preserve"> njih na osnovu mini-sveta</w:t>
      </w:r>
    </w:p>
    <w:p w:rsidR="598FAD47" w:rsidP="10B20873" w:rsidRDefault="598FAD47" w14:paraId="0B1D9820" w14:textId="0BD19DCB">
      <w:pPr>
        <w:pStyle w:val="BodyText"/>
        <w:rPr>
          <w:b w:val="0"/>
          <w:bCs w:val="0"/>
          <w:sz w:val="20"/>
          <w:szCs w:val="20"/>
          <w:lang w:val="sr-Latn-CS"/>
        </w:rPr>
      </w:pPr>
      <w:r w:rsidRPr="10B20873" w:rsidR="598FAD47">
        <w:rPr>
          <w:b w:val="0"/>
          <w:bCs w:val="0"/>
          <w:sz w:val="20"/>
          <w:szCs w:val="20"/>
          <w:lang w:val="sr-Latn-CS"/>
        </w:rPr>
        <w:t>Sposobnost pisanja optimizovanih SQL upita (opciono)</w:t>
      </w:r>
    </w:p>
    <w:p w:rsidR="598FAD47" w:rsidP="10B20873" w:rsidRDefault="598FAD47" w14:paraId="7A40A559" w14:textId="4DAFA107">
      <w:pPr>
        <w:pStyle w:val="BodyText"/>
        <w:rPr>
          <w:b w:val="0"/>
          <w:bCs w:val="0"/>
          <w:sz w:val="20"/>
          <w:szCs w:val="20"/>
          <w:lang w:val="sr-Latn-CS"/>
        </w:rPr>
      </w:pPr>
      <w:r w:rsidRPr="10B20873" w:rsidR="598FAD47">
        <w:rPr>
          <w:b w:val="0"/>
          <w:bCs w:val="0"/>
          <w:sz w:val="20"/>
          <w:szCs w:val="20"/>
          <w:lang w:val="sr-Latn-CS"/>
        </w:rPr>
        <w:t xml:space="preserve">Poznavanje </w:t>
      </w:r>
      <w:r w:rsidRPr="10B20873" w:rsidR="598FAD47">
        <w:rPr>
          <w:b w:val="0"/>
          <w:bCs w:val="0"/>
          <w:sz w:val="20"/>
          <w:szCs w:val="20"/>
          <w:lang w:val="sr-Latn-CS"/>
        </w:rPr>
        <w:t>Drizzle</w:t>
      </w:r>
      <w:r w:rsidRPr="10B20873" w:rsidR="598FAD47">
        <w:rPr>
          <w:b w:val="0"/>
          <w:bCs w:val="0"/>
          <w:sz w:val="20"/>
          <w:szCs w:val="20"/>
          <w:lang w:val="sr-Latn-CS"/>
        </w:rPr>
        <w:t xml:space="preserve"> ORM za pojednostavljeni rad sa </w:t>
      </w:r>
      <w:r w:rsidRPr="10B20873" w:rsidR="598FAD47">
        <w:rPr>
          <w:b w:val="0"/>
          <w:bCs w:val="0"/>
          <w:sz w:val="20"/>
          <w:szCs w:val="20"/>
          <w:lang w:val="sr-Latn-CS"/>
        </w:rPr>
        <w:t>PostgreSQL</w:t>
      </w:r>
      <w:r w:rsidRPr="10B20873" w:rsidR="598FAD47">
        <w:rPr>
          <w:b w:val="0"/>
          <w:bCs w:val="0"/>
          <w:sz w:val="20"/>
          <w:szCs w:val="20"/>
          <w:lang w:val="sr-Latn-CS"/>
        </w:rPr>
        <w:t xml:space="preserve"> bazom</w:t>
      </w:r>
    </w:p>
    <w:p w:rsidR="598FAD47" w:rsidP="10B20873" w:rsidRDefault="598FAD47" w14:paraId="602DDBC2" w14:textId="18569E9A">
      <w:pPr>
        <w:pStyle w:val="BodyText"/>
        <w:rPr>
          <w:b w:val="1"/>
          <w:bCs w:val="1"/>
          <w:sz w:val="28"/>
          <w:szCs w:val="28"/>
          <w:lang w:val="sr-Latn-CS"/>
        </w:rPr>
      </w:pPr>
      <w:r w:rsidRPr="10B20873" w:rsidR="598FAD47">
        <w:rPr>
          <w:b w:val="1"/>
          <w:bCs w:val="1"/>
          <w:sz w:val="28"/>
          <w:szCs w:val="28"/>
          <w:lang w:val="sr-Latn-CS"/>
        </w:rPr>
        <w:t>Web</w:t>
      </w:r>
    </w:p>
    <w:p w:rsidR="598FAD47" w:rsidP="10B20873" w:rsidRDefault="598FAD47" w14:paraId="6A345710" w14:textId="38BC246B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598FAD47">
        <w:rPr>
          <w:b w:val="0"/>
          <w:bCs w:val="0"/>
          <w:sz w:val="20"/>
          <w:szCs w:val="20"/>
          <w:lang w:val="en-US"/>
        </w:rPr>
        <w:t>Poznavanje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osnove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Web-a (HTTP, HTML, CSS, JS, </w:t>
      </w:r>
      <w:r w:rsidRPr="10B20873" w:rsidR="598FAD47">
        <w:rPr>
          <w:b w:val="0"/>
          <w:bCs w:val="0"/>
          <w:sz w:val="20"/>
          <w:szCs w:val="20"/>
          <w:lang w:val="en-US"/>
        </w:rPr>
        <w:t>klijent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-server </w:t>
      </w:r>
      <w:r w:rsidRPr="10B20873" w:rsidR="598FAD47">
        <w:rPr>
          <w:b w:val="0"/>
          <w:bCs w:val="0"/>
          <w:sz w:val="20"/>
          <w:szCs w:val="20"/>
          <w:lang w:val="en-US"/>
        </w:rPr>
        <w:t>arhitektura)</w:t>
      </w:r>
    </w:p>
    <w:p w:rsidR="598FAD47" w:rsidP="10B20873" w:rsidRDefault="598FAD47" w14:paraId="5F5F5A26" w14:textId="387B0310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598FAD47">
        <w:rPr>
          <w:b w:val="0"/>
          <w:bCs w:val="0"/>
          <w:sz w:val="20"/>
          <w:szCs w:val="20"/>
          <w:lang w:val="en-US"/>
        </w:rPr>
        <w:t>Poznavanje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NextJS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okruženja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za </w:t>
      </w:r>
      <w:r w:rsidRPr="10B20873" w:rsidR="598FAD47">
        <w:rPr>
          <w:b w:val="0"/>
          <w:bCs w:val="0"/>
          <w:sz w:val="20"/>
          <w:szCs w:val="20"/>
          <w:lang w:val="en-US"/>
        </w:rPr>
        <w:t>razvijanje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biznis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logike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i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komunikacij</w:t>
      </w:r>
      <w:r w:rsidRPr="10B20873" w:rsidR="562CED74">
        <w:rPr>
          <w:b w:val="0"/>
          <w:bCs w:val="0"/>
          <w:sz w:val="20"/>
          <w:szCs w:val="20"/>
          <w:lang w:val="en-US"/>
        </w:rPr>
        <w:t>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sa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bazom</w:t>
      </w:r>
      <w:r w:rsidRPr="10B20873" w:rsidR="1CA16DA1">
        <w:rPr>
          <w:b w:val="0"/>
          <w:bCs w:val="0"/>
          <w:sz w:val="20"/>
          <w:szCs w:val="20"/>
          <w:lang w:val="en-US"/>
        </w:rPr>
        <w:t>.</w:t>
      </w:r>
    </w:p>
    <w:p w:rsidR="3DA8EE5F" w:rsidP="10B20873" w:rsidRDefault="3DA8EE5F" w14:paraId="0F87EA87" w14:textId="6E2FD4FB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3DA8EE5F">
        <w:rPr>
          <w:b w:val="0"/>
          <w:bCs w:val="0"/>
          <w:sz w:val="20"/>
          <w:szCs w:val="20"/>
          <w:lang w:val="en-US"/>
        </w:rPr>
        <w:t xml:space="preserve">Dobre </w:t>
      </w:r>
      <w:r w:rsidRPr="10B20873" w:rsidR="3DA8EE5F">
        <w:rPr>
          <w:b w:val="0"/>
          <w:bCs w:val="0"/>
          <w:sz w:val="20"/>
          <w:szCs w:val="20"/>
          <w:lang w:val="en-US"/>
        </w:rPr>
        <w:t>osnove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 rada u </w:t>
      </w:r>
      <w:r w:rsidRPr="10B20873" w:rsidR="3DA8EE5F">
        <w:rPr>
          <w:b w:val="0"/>
          <w:bCs w:val="0"/>
          <w:sz w:val="20"/>
          <w:szCs w:val="20"/>
          <w:lang w:val="en-US"/>
        </w:rPr>
        <w:t>Reactu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 (state, </w:t>
      </w:r>
      <w:r w:rsidRPr="10B20873" w:rsidR="3DA8EE5F">
        <w:rPr>
          <w:b w:val="0"/>
          <w:bCs w:val="0"/>
          <w:sz w:val="20"/>
          <w:szCs w:val="20"/>
          <w:lang w:val="en-US"/>
        </w:rPr>
        <w:t>životni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DA8EE5F">
        <w:rPr>
          <w:b w:val="0"/>
          <w:bCs w:val="0"/>
          <w:sz w:val="20"/>
          <w:szCs w:val="20"/>
          <w:lang w:val="en-US"/>
        </w:rPr>
        <w:t>ciklus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DA8EE5F">
        <w:rPr>
          <w:b w:val="0"/>
          <w:bCs w:val="0"/>
          <w:sz w:val="20"/>
          <w:szCs w:val="20"/>
          <w:lang w:val="en-US"/>
        </w:rPr>
        <w:t>komponenata</w:t>
      </w:r>
      <w:r w:rsidRPr="10B20873" w:rsidR="0659F145">
        <w:rPr>
          <w:b w:val="0"/>
          <w:bCs w:val="0"/>
          <w:sz w:val="20"/>
          <w:szCs w:val="20"/>
          <w:lang w:val="en-US"/>
        </w:rPr>
        <w:t xml:space="preserve">, </w:t>
      </w:r>
      <w:r w:rsidRPr="10B20873" w:rsidR="0659F145">
        <w:rPr>
          <w:b w:val="0"/>
          <w:bCs w:val="0"/>
          <w:sz w:val="20"/>
          <w:szCs w:val="20"/>
          <w:lang w:val="en-US"/>
        </w:rPr>
        <w:t>optimizacija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) </w:t>
      </w:r>
      <w:r w:rsidRPr="10B20873" w:rsidR="3DA8EE5F">
        <w:rPr>
          <w:b w:val="0"/>
          <w:bCs w:val="0"/>
          <w:sz w:val="20"/>
          <w:szCs w:val="20"/>
          <w:lang w:val="en-US"/>
        </w:rPr>
        <w:t>kao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DA8EE5F">
        <w:rPr>
          <w:b w:val="0"/>
          <w:bCs w:val="0"/>
          <w:sz w:val="20"/>
          <w:szCs w:val="20"/>
          <w:lang w:val="en-US"/>
        </w:rPr>
        <w:t>i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DA8EE5F">
        <w:rPr>
          <w:b w:val="0"/>
          <w:bCs w:val="0"/>
          <w:sz w:val="20"/>
          <w:szCs w:val="20"/>
          <w:lang w:val="en-US"/>
        </w:rPr>
        <w:t>najosnovnije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DA8EE5F">
        <w:rPr>
          <w:b w:val="0"/>
          <w:bCs w:val="0"/>
          <w:sz w:val="20"/>
          <w:szCs w:val="20"/>
          <w:lang w:val="en-US"/>
        </w:rPr>
        <w:t>biblioteke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DA8EE5F">
        <w:rPr>
          <w:b w:val="0"/>
          <w:bCs w:val="0"/>
          <w:sz w:val="20"/>
          <w:szCs w:val="20"/>
          <w:lang w:val="en-US"/>
        </w:rPr>
        <w:t>iz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DA8EE5F">
        <w:rPr>
          <w:b w:val="0"/>
          <w:bCs w:val="0"/>
          <w:sz w:val="20"/>
          <w:szCs w:val="20"/>
          <w:lang w:val="en-US"/>
        </w:rPr>
        <w:t>ekosistema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, </w:t>
      </w:r>
      <w:r w:rsidRPr="10B20873" w:rsidR="3DA8EE5F">
        <w:rPr>
          <w:b w:val="0"/>
          <w:bCs w:val="0"/>
          <w:sz w:val="20"/>
          <w:szCs w:val="20"/>
          <w:lang w:val="en-US"/>
        </w:rPr>
        <w:t>npr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DA8EE5F">
        <w:rPr>
          <w:b w:val="0"/>
          <w:bCs w:val="0"/>
          <w:sz w:val="20"/>
          <w:szCs w:val="20"/>
          <w:lang w:val="en-US"/>
        </w:rPr>
        <w:t>Tanstack</w:t>
      </w:r>
      <w:r w:rsidRPr="10B20873" w:rsidR="3DA8EE5F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047C445B">
        <w:rPr>
          <w:b w:val="0"/>
          <w:bCs w:val="0"/>
          <w:sz w:val="20"/>
          <w:szCs w:val="20"/>
          <w:lang w:val="en-US"/>
        </w:rPr>
        <w:t xml:space="preserve">Query za </w:t>
      </w:r>
      <w:r w:rsidRPr="10B20873" w:rsidR="047C445B">
        <w:rPr>
          <w:b w:val="0"/>
          <w:bCs w:val="0"/>
          <w:sz w:val="20"/>
          <w:szCs w:val="20"/>
          <w:lang w:val="en-US"/>
        </w:rPr>
        <w:t>prikupljanje</w:t>
      </w:r>
      <w:r w:rsidRPr="10B20873" w:rsidR="047C445B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047C445B">
        <w:rPr>
          <w:b w:val="0"/>
          <w:bCs w:val="0"/>
          <w:sz w:val="20"/>
          <w:szCs w:val="20"/>
          <w:lang w:val="en-US"/>
        </w:rPr>
        <w:t>podataka</w:t>
      </w:r>
      <w:r w:rsidRPr="10B20873" w:rsidR="047C445B">
        <w:rPr>
          <w:b w:val="0"/>
          <w:bCs w:val="0"/>
          <w:sz w:val="20"/>
          <w:szCs w:val="20"/>
          <w:lang w:val="en-US"/>
        </w:rPr>
        <w:t xml:space="preserve"> od API </w:t>
      </w:r>
      <w:r w:rsidRPr="10B20873" w:rsidR="047C445B">
        <w:rPr>
          <w:b w:val="0"/>
          <w:bCs w:val="0"/>
          <w:sz w:val="20"/>
          <w:szCs w:val="20"/>
          <w:lang w:val="en-US"/>
        </w:rPr>
        <w:t>i</w:t>
      </w:r>
      <w:r w:rsidRPr="10B20873" w:rsidR="047C445B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047C445B">
        <w:rPr>
          <w:b w:val="0"/>
          <w:bCs w:val="0"/>
          <w:sz w:val="20"/>
          <w:szCs w:val="20"/>
          <w:lang w:val="en-US"/>
        </w:rPr>
        <w:t>keširanje</w:t>
      </w:r>
      <w:r w:rsidRPr="10B20873" w:rsidR="047C445B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047C445B">
        <w:rPr>
          <w:b w:val="0"/>
          <w:bCs w:val="0"/>
          <w:sz w:val="20"/>
          <w:szCs w:val="20"/>
          <w:lang w:val="en-US"/>
        </w:rPr>
        <w:t>istih</w:t>
      </w:r>
      <w:r w:rsidRPr="10B20873" w:rsidR="7C3888AD">
        <w:rPr>
          <w:b w:val="0"/>
          <w:bCs w:val="0"/>
          <w:sz w:val="20"/>
          <w:szCs w:val="20"/>
          <w:lang w:val="en-US"/>
        </w:rPr>
        <w:t>.</w:t>
      </w:r>
    </w:p>
    <w:p w:rsidR="598FAD47" w:rsidP="10B20873" w:rsidRDefault="598FAD47" w14:paraId="10A3BB92" w14:textId="2F43DF2E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598FAD47">
        <w:rPr>
          <w:b w:val="0"/>
          <w:bCs w:val="0"/>
          <w:sz w:val="20"/>
          <w:szCs w:val="20"/>
          <w:lang w:val="en-US"/>
        </w:rPr>
        <w:t>Razumevanje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različitih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strategija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za </w:t>
      </w:r>
      <w:r w:rsidRPr="10B20873" w:rsidR="598FAD47">
        <w:rPr>
          <w:b w:val="0"/>
          <w:bCs w:val="0"/>
          <w:sz w:val="20"/>
          <w:szCs w:val="20"/>
          <w:lang w:val="en-US"/>
        </w:rPr>
        <w:t>renderovanje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stranica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u </w:t>
      </w:r>
      <w:r w:rsidRPr="10B20873" w:rsidR="598FAD47">
        <w:rPr>
          <w:b w:val="0"/>
          <w:bCs w:val="0"/>
          <w:sz w:val="20"/>
          <w:szCs w:val="20"/>
          <w:lang w:val="en-US"/>
        </w:rPr>
        <w:t>browseru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(CSR ili SSR)</w:t>
      </w:r>
    </w:p>
    <w:p w:rsidR="598FAD47" w:rsidP="10B20873" w:rsidRDefault="598FAD47" w14:paraId="591C3671" w14:textId="0C22E6C2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598FAD47">
        <w:rPr>
          <w:b w:val="0"/>
          <w:bCs w:val="0"/>
          <w:sz w:val="20"/>
          <w:szCs w:val="20"/>
          <w:lang w:val="en-US"/>
        </w:rPr>
        <w:t>Razumevanje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toka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prijavljivanja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(</w:t>
      </w:r>
      <w:r w:rsidRPr="10B20873" w:rsidR="598FAD47">
        <w:rPr>
          <w:b w:val="0"/>
          <w:bCs w:val="0"/>
          <w:sz w:val="20"/>
          <w:szCs w:val="20"/>
          <w:lang w:val="en-US"/>
        </w:rPr>
        <w:t>Sesije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i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kolacici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ili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JWT)</w:t>
      </w:r>
    </w:p>
    <w:p w:rsidR="598FAD47" w:rsidP="10B20873" w:rsidRDefault="598FAD47" w14:paraId="4F3545F3" w14:textId="1360364B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598FAD47">
        <w:rPr>
          <w:b w:val="0"/>
          <w:bCs w:val="0"/>
          <w:sz w:val="20"/>
          <w:szCs w:val="20"/>
          <w:lang w:val="en-US"/>
        </w:rPr>
        <w:t>Poznavanje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rada </w:t>
      </w:r>
      <w:r w:rsidRPr="10B20873" w:rsidR="598FAD47">
        <w:rPr>
          <w:b w:val="0"/>
          <w:bCs w:val="0"/>
          <w:sz w:val="20"/>
          <w:szCs w:val="20"/>
          <w:lang w:val="en-US"/>
        </w:rPr>
        <w:t>sa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RESTful </w:t>
      </w:r>
      <w:r w:rsidRPr="10B20873" w:rsidR="598FAD47">
        <w:rPr>
          <w:b w:val="0"/>
          <w:bCs w:val="0"/>
          <w:sz w:val="20"/>
          <w:szCs w:val="20"/>
          <w:lang w:val="en-US"/>
        </w:rPr>
        <w:t>servisima</w:t>
      </w:r>
    </w:p>
    <w:p w:rsidR="598FAD47" w:rsidP="10B20873" w:rsidRDefault="598FAD47" w14:paraId="41896B6F" w14:textId="27E18EDE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598FAD47">
        <w:rPr>
          <w:b w:val="0"/>
          <w:bCs w:val="0"/>
          <w:sz w:val="20"/>
          <w:szCs w:val="20"/>
          <w:lang w:val="en-US"/>
        </w:rPr>
        <w:t>Razumevanje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socket </w:t>
      </w:r>
      <w:r w:rsidRPr="10B20873" w:rsidR="598FAD47">
        <w:rPr>
          <w:b w:val="0"/>
          <w:bCs w:val="0"/>
          <w:sz w:val="20"/>
          <w:szCs w:val="20"/>
          <w:lang w:val="en-US"/>
        </w:rPr>
        <w:t>konekcija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i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komunikacije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izmedju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2 </w:t>
      </w:r>
      <w:r w:rsidRPr="10B20873" w:rsidR="598FAD47">
        <w:rPr>
          <w:b w:val="0"/>
          <w:bCs w:val="0"/>
          <w:sz w:val="20"/>
          <w:szCs w:val="20"/>
          <w:lang w:val="en-US"/>
        </w:rPr>
        <w:t>uredjaja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8FAD47">
        <w:rPr>
          <w:b w:val="0"/>
          <w:bCs w:val="0"/>
          <w:sz w:val="20"/>
          <w:szCs w:val="20"/>
          <w:lang w:val="en-US"/>
        </w:rPr>
        <w:t>pomoću</w:t>
      </w:r>
      <w:r w:rsidRPr="10B20873" w:rsidR="598FAD47">
        <w:rPr>
          <w:b w:val="0"/>
          <w:bCs w:val="0"/>
          <w:sz w:val="20"/>
          <w:szCs w:val="20"/>
          <w:lang w:val="en-US"/>
        </w:rPr>
        <w:t xml:space="preserve"> istih</w:t>
      </w:r>
    </w:p>
    <w:p w:rsidR="598FAD47" w:rsidP="10B20873" w:rsidRDefault="598FAD47" w14:paraId="42E0A6B3" w14:textId="13FA31E3">
      <w:pPr>
        <w:pStyle w:val="BodyText"/>
        <w:rPr>
          <w:b w:val="1"/>
          <w:bCs w:val="1"/>
          <w:sz w:val="28"/>
          <w:szCs w:val="28"/>
          <w:lang w:val="en-US"/>
        </w:rPr>
      </w:pPr>
      <w:r w:rsidRPr="10B20873" w:rsidR="598FAD47">
        <w:rPr>
          <w:b w:val="1"/>
          <w:bCs w:val="1"/>
          <w:sz w:val="28"/>
          <w:szCs w:val="28"/>
          <w:lang w:val="en-US"/>
        </w:rPr>
        <w:t>Klijent</w:t>
      </w:r>
      <w:r w:rsidRPr="10B20873" w:rsidR="3E5F2F7D">
        <w:rPr>
          <w:b w:val="1"/>
          <w:bCs w:val="1"/>
          <w:sz w:val="28"/>
          <w:szCs w:val="28"/>
          <w:lang w:val="en-US"/>
        </w:rPr>
        <w:t>ska</w:t>
      </w:r>
      <w:r w:rsidRPr="10B20873" w:rsidR="3E5F2F7D">
        <w:rPr>
          <w:b w:val="1"/>
          <w:bCs w:val="1"/>
          <w:sz w:val="28"/>
          <w:szCs w:val="28"/>
          <w:lang w:val="en-US"/>
        </w:rPr>
        <w:t xml:space="preserve"> </w:t>
      </w:r>
      <w:r w:rsidRPr="10B20873" w:rsidR="3E5F2F7D">
        <w:rPr>
          <w:b w:val="1"/>
          <w:bCs w:val="1"/>
          <w:sz w:val="28"/>
          <w:szCs w:val="28"/>
          <w:lang w:val="en-US"/>
        </w:rPr>
        <w:t>strana</w:t>
      </w:r>
      <w:r w:rsidRPr="10B20873" w:rsidR="3E5F2F7D">
        <w:rPr>
          <w:b w:val="1"/>
          <w:bCs w:val="1"/>
          <w:sz w:val="28"/>
          <w:szCs w:val="28"/>
          <w:lang w:val="en-US"/>
        </w:rPr>
        <w:t xml:space="preserve"> </w:t>
      </w:r>
      <w:r w:rsidRPr="10B20873" w:rsidR="3E5F2F7D">
        <w:rPr>
          <w:b w:val="1"/>
          <w:bCs w:val="1"/>
          <w:sz w:val="28"/>
          <w:szCs w:val="28"/>
          <w:lang w:val="en-US"/>
        </w:rPr>
        <w:t>aplikacije</w:t>
      </w:r>
    </w:p>
    <w:p w:rsidR="3E5F2F7D" w:rsidP="10B20873" w:rsidRDefault="3E5F2F7D" w14:paraId="10666956" w14:textId="087709B9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3E5F2F7D">
        <w:rPr>
          <w:b w:val="0"/>
          <w:bCs w:val="0"/>
          <w:sz w:val="20"/>
          <w:szCs w:val="20"/>
          <w:lang w:val="en-US"/>
        </w:rPr>
        <w:t>Osećaj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za </w:t>
      </w:r>
      <w:r w:rsidRPr="10B20873" w:rsidR="3E5F2F7D">
        <w:rPr>
          <w:b w:val="0"/>
          <w:bCs w:val="0"/>
          <w:sz w:val="20"/>
          <w:szCs w:val="20"/>
          <w:lang w:val="en-US"/>
        </w:rPr>
        <w:t>dizajn</w:t>
      </w:r>
    </w:p>
    <w:p w:rsidR="3E5F2F7D" w:rsidP="10B20873" w:rsidRDefault="3E5F2F7D" w14:paraId="1331250A" w14:textId="6BC23F3F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3E5F2F7D">
        <w:rPr>
          <w:b w:val="0"/>
          <w:bCs w:val="0"/>
          <w:sz w:val="20"/>
          <w:szCs w:val="20"/>
          <w:lang w:val="en-US"/>
        </w:rPr>
        <w:t>Poznavanje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E5F2F7D">
        <w:rPr>
          <w:b w:val="0"/>
          <w:bCs w:val="0"/>
          <w:sz w:val="20"/>
          <w:szCs w:val="20"/>
          <w:lang w:val="en-US"/>
        </w:rPr>
        <w:t>najopštijih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E5F2F7D">
        <w:rPr>
          <w:b w:val="0"/>
          <w:bCs w:val="0"/>
          <w:sz w:val="20"/>
          <w:szCs w:val="20"/>
          <w:lang w:val="en-US"/>
        </w:rPr>
        <w:t>alatki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za </w:t>
      </w:r>
      <w:r w:rsidRPr="10B20873" w:rsidR="3E5F2F7D">
        <w:rPr>
          <w:b w:val="0"/>
          <w:bCs w:val="0"/>
          <w:sz w:val="20"/>
          <w:szCs w:val="20"/>
          <w:lang w:val="en-US"/>
        </w:rPr>
        <w:t>razvoj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E5F2F7D">
        <w:rPr>
          <w:b w:val="0"/>
          <w:bCs w:val="0"/>
          <w:sz w:val="20"/>
          <w:szCs w:val="20"/>
          <w:lang w:val="en-US"/>
        </w:rPr>
        <w:t>klijentske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E5F2F7D">
        <w:rPr>
          <w:b w:val="0"/>
          <w:bCs w:val="0"/>
          <w:sz w:val="20"/>
          <w:szCs w:val="20"/>
          <w:lang w:val="en-US"/>
        </w:rPr>
        <w:t>strane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E5F2F7D">
        <w:rPr>
          <w:b w:val="0"/>
          <w:bCs w:val="0"/>
          <w:sz w:val="20"/>
          <w:szCs w:val="20"/>
          <w:lang w:val="en-US"/>
        </w:rPr>
        <w:t>aplikacije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, </w:t>
      </w:r>
      <w:r w:rsidRPr="10B20873" w:rsidR="3E5F2F7D">
        <w:rPr>
          <w:b w:val="0"/>
          <w:bCs w:val="0"/>
          <w:sz w:val="20"/>
          <w:szCs w:val="20"/>
          <w:lang w:val="en-US"/>
        </w:rPr>
        <w:t>koje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podrazumeva:</w:t>
      </w:r>
    </w:p>
    <w:p w:rsidR="3E5F2F7D" w:rsidP="10B20873" w:rsidRDefault="3E5F2F7D" w14:paraId="21AD047E" w14:textId="1A65377A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3E5F2F7D">
        <w:rPr>
          <w:b w:val="0"/>
          <w:bCs w:val="0"/>
          <w:sz w:val="20"/>
          <w:szCs w:val="20"/>
          <w:lang w:val="en-US"/>
        </w:rPr>
        <w:t xml:space="preserve">1. </w:t>
      </w:r>
      <w:r w:rsidRPr="10B20873" w:rsidR="3E5F2F7D">
        <w:rPr>
          <w:b w:val="0"/>
          <w:bCs w:val="0"/>
          <w:sz w:val="20"/>
          <w:szCs w:val="20"/>
          <w:lang w:val="en-US"/>
        </w:rPr>
        <w:t>Razne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react </w:t>
      </w:r>
      <w:r w:rsidRPr="10B20873" w:rsidR="3E5F2F7D">
        <w:rPr>
          <w:b w:val="0"/>
          <w:bCs w:val="0"/>
          <w:sz w:val="20"/>
          <w:szCs w:val="20"/>
          <w:lang w:val="en-US"/>
        </w:rPr>
        <w:t>komponente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za </w:t>
      </w:r>
      <w:r w:rsidRPr="10B20873" w:rsidR="3E5F2F7D">
        <w:rPr>
          <w:b w:val="0"/>
          <w:bCs w:val="0"/>
          <w:sz w:val="20"/>
          <w:szCs w:val="20"/>
          <w:lang w:val="en-US"/>
        </w:rPr>
        <w:t>grafički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E5F2F7D">
        <w:rPr>
          <w:b w:val="0"/>
          <w:bCs w:val="0"/>
          <w:sz w:val="20"/>
          <w:szCs w:val="20"/>
          <w:lang w:val="en-US"/>
        </w:rPr>
        <w:t>prikaz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podataka pomoću grafikona</w:t>
      </w:r>
    </w:p>
    <w:p w:rsidR="3E5F2F7D" w:rsidP="10B20873" w:rsidRDefault="3E5F2F7D" w14:paraId="788FD0D9" w14:textId="3252AA15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3E5F2F7D">
        <w:rPr>
          <w:b w:val="0"/>
          <w:bCs w:val="0"/>
          <w:sz w:val="20"/>
          <w:szCs w:val="20"/>
          <w:lang w:val="en-US"/>
        </w:rPr>
        <w:t xml:space="preserve">2. </w:t>
      </w:r>
      <w:r w:rsidRPr="10B20873" w:rsidR="3E5F2F7D">
        <w:rPr>
          <w:b w:val="0"/>
          <w:bCs w:val="0"/>
          <w:sz w:val="20"/>
          <w:szCs w:val="20"/>
          <w:lang w:val="en-US"/>
        </w:rPr>
        <w:t>Shadcn</w:t>
      </w:r>
      <w:r w:rsidRPr="10B20873" w:rsidR="3E5F2F7D">
        <w:rPr>
          <w:b w:val="0"/>
          <w:bCs w:val="0"/>
          <w:sz w:val="20"/>
          <w:szCs w:val="20"/>
          <w:lang w:val="en-US"/>
        </w:rPr>
        <w:t>/</w:t>
      </w:r>
      <w:r w:rsidRPr="10B20873" w:rsidR="3E5F2F7D">
        <w:rPr>
          <w:b w:val="0"/>
          <w:bCs w:val="0"/>
          <w:sz w:val="20"/>
          <w:szCs w:val="20"/>
          <w:lang w:val="en-US"/>
        </w:rPr>
        <w:t>ui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E5F2F7D">
        <w:rPr>
          <w:b w:val="0"/>
          <w:bCs w:val="0"/>
          <w:sz w:val="20"/>
          <w:szCs w:val="20"/>
          <w:lang w:val="en-US"/>
        </w:rPr>
        <w:t>kao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E5F2F7D">
        <w:rPr>
          <w:b w:val="0"/>
          <w:bCs w:val="0"/>
          <w:sz w:val="20"/>
          <w:szCs w:val="20"/>
          <w:lang w:val="en-US"/>
        </w:rPr>
        <w:t>biblioteka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za </w:t>
      </w:r>
      <w:r w:rsidRPr="10B20873" w:rsidR="3E5F2F7D">
        <w:rPr>
          <w:b w:val="0"/>
          <w:bCs w:val="0"/>
          <w:sz w:val="20"/>
          <w:szCs w:val="20"/>
          <w:lang w:val="en-US"/>
        </w:rPr>
        <w:t>osnovne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react </w:t>
      </w:r>
      <w:r w:rsidRPr="10B20873" w:rsidR="3E5F2F7D">
        <w:rPr>
          <w:b w:val="0"/>
          <w:bCs w:val="0"/>
          <w:sz w:val="20"/>
          <w:szCs w:val="20"/>
          <w:lang w:val="en-US"/>
        </w:rPr>
        <w:t>komponente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(</w:t>
      </w:r>
      <w:r w:rsidRPr="10B20873" w:rsidR="3E5F2F7D">
        <w:rPr>
          <w:b w:val="0"/>
          <w:bCs w:val="0"/>
          <w:sz w:val="20"/>
          <w:szCs w:val="20"/>
          <w:lang w:val="en-US"/>
        </w:rPr>
        <w:t>dugmić</w:t>
      </w:r>
      <w:r w:rsidRPr="10B20873" w:rsidR="3E5F2F7D">
        <w:rPr>
          <w:b w:val="0"/>
          <w:bCs w:val="0"/>
          <w:sz w:val="20"/>
          <w:szCs w:val="20"/>
          <w:lang w:val="en-US"/>
        </w:rPr>
        <w:t>i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, </w:t>
      </w:r>
      <w:r w:rsidRPr="10B20873" w:rsidR="3E5F2F7D">
        <w:rPr>
          <w:b w:val="0"/>
          <w:bCs w:val="0"/>
          <w:sz w:val="20"/>
          <w:szCs w:val="20"/>
          <w:lang w:val="en-US"/>
        </w:rPr>
        <w:t>labele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, </w:t>
      </w:r>
      <w:r w:rsidRPr="10B20873" w:rsidR="3E5F2F7D">
        <w:rPr>
          <w:b w:val="0"/>
          <w:bCs w:val="0"/>
          <w:sz w:val="20"/>
          <w:szCs w:val="20"/>
          <w:lang w:val="en-US"/>
        </w:rPr>
        <w:t>kontejneri</w:t>
      </w:r>
    </w:p>
    <w:p w:rsidR="3E5F2F7D" w:rsidP="10B20873" w:rsidRDefault="3E5F2F7D" w14:paraId="2D1A2A24" w14:textId="39DA2961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3E5F2F7D">
        <w:rPr>
          <w:b w:val="0"/>
          <w:bCs w:val="0"/>
          <w:sz w:val="20"/>
          <w:szCs w:val="20"/>
          <w:lang w:val="en-US"/>
        </w:rPr>
        <w:t xml:space="preserve">3. </w:t>
      </w:r>
      <w:r w:rsidRPr="10B20873" w:rsidR="3E5F2F7D">
        <w:rPr>
          <w:b w:val="0"/>
          <w:bCs w:val="0"/>
          <w:sz w:val="20"/>
          <w:szCs w:val="20"/>
          <w:lang w:val="en-US"/>
        </w:rPr>
        <w:t>TailwindCSS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E5F2F7D">
        <w:rPr>
          <w:b w:val="0"/>
          <w:bCs w:val="0"/>
          <w:sz w:val="20"/>
          <w:szCs w:val="20"/>
          <w:lang w:val="en-US"/>
        </w:rPr>
        <w:t>kao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3E5F2F7D">
        <w:rPr>
          <w:b w:val="0"/>
          <w:bCs w:val="0"/>
          <w:sz w:val="20"/>
          <w:szCs w:val="20"/>
          <w:lang w:val="en-US"/>
        </w:rPr>
        <w:t>osnova</w:t>
      </w:r>
      <w:r w:rsidRPr="10B20873" w:rsidR="3E5F2F7D">
        <w:rPr>
          <w:b w:val="0"/>
          <w:bCs w:val="0"/>
          <w:sz w:val="20"/>
          <w:szCs w:val="20"/>
          <w:lang w:val="en-US"/>
        </w:rPr>
        <w:t xml:space="preserve"> dizajn sistema</w:t>
      </w:r>
    </w:p>
    <w:p w:rsidR="593A83CA" w:rsidP="10B20873" w:rsidRDefault="593A83CA" w14:paraId="707F1BF3" w14:textId="331D57C6">
      <w:pPr>
        <w:pStyle w:val="BodyText"/>
        <w:rPr>
          <w:b w:val="1"/>
          <w:bCs w:val="1"/>
          <w:sz w:val="28"/>
          <w:szCs w:val="28"/>
          <w:lang w:val="en-US"/>
        </w:rPr>
      </w:pPr>
      <w:r w:rsidRPr="10B20873" w:rsidR="593A83CA">
        <w:rPr>
          <w:b w:val="1"/>
          <w:bCs w:val="1"/>
          <w:sz w:val="28"/>
          <w:szCs w:val="28"/>
          <w:lang w:val="en-US"/>
        </w:rPr>
        <w:t>Domensko</w:t>
      </w:r>
      <w:r w:rsidRPr="10B20873" w:rsidR="593A83CA">
        <w:rPr>
          <w:b w:val="1"/>
          <w:bCs w:val="1"/>
          <w:sz w:val="28"/>
          <w:szCs w:val="28"/>
          <w:lang w:val="en-US"/>
        </w:rPr>
        <w:t xml:space="preserve"> </w:t>
      </w:r>
      <w:r w:rsidRPr="10B20873" w:rsidR="593A83CA">
        <w:rPr>
          <w:b w:val="1"/>
          <w:bCs w:val="1"/>
          <w:sz w:val="28"/>
          <w:szCs w:val="28"/>
          <w:lang w:val="en-US"/>
        </w:rPr>
        <w:t>znanje</w:t>
      </w:r>
    </w:p>
    <w:p w:rsidR="593A83CA" w:rsidP="10B20873" w:rsidRDefault="593A83CA" w14:paraId="312C60CB" w14:textId="351BD813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593A83CA">
        <w:rPr>
          <w:b w:val="0"/>
          <w:bCs w:val="0"/>
          <w:sz w:val="20"/>
          <w:szCs w:val="20"/>
          <w:lang w:val="en-US"/>
        </w:rPr>
        <w:t>Struktura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muzičkih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izdanja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, </w:t>
      </w:r>
      <w:r w:rsidRPr="10B20873" w:rsidR="593A83CA">
        <w:rPr>
          <w:b w:val="0"/>
          <w:bCs w:val="0"/>
          <w:sz w:val="20"/>
          <w:szCs w:val="20"/>
          <w:lang w:val="en-US"/>
        </w:rPr>
        <w:t>razlike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izmedju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EP </w:t>
      </w:r>
      <w:r w:rsidRPr="10B20873" w:rsidR="593A83CA">
        <w:rPr>
          <w:b w:val="0"/>
          <w:bCs w:val="0"/>
          <w:sz w:val="20"/>
          <w:szCs w:val="20"/>
          <w:lang w:val="en-US"/>
        </w:rPr>
        <w:t>i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LP </w:t>
      </w:r>
      <w:r w:rsidRPr="10B20873" w:rsidR="593A83CA">
        <w:rPr>
          <w:b w:val="0"/>
          <w:bCs w:val="0"/>
          <w:sz w:val="20"/>
          <w:szCs w:val="20"/>
          <w:lang w:val="en-US"/>
        </w:rPr>
        <w:t>ili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Singla.</w:t>
      </w:r>
    </w:p>
    <w:p w:rsidR="593A83CA" w:rsidP="10B20873" w:rsidRDefault="593A83CA" w14:paraId="32D88E05" w14:textId="14604328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593A83CA">
        <w:rPr>
          <w:b w:val="0"/>
          <w:bCs w:val="0"/>
          <w:sz w:val="20"/>
          <w:szCs w:val="20"/>
          <w:lang w:val="en-US"/>
        </w:rPr>
        <w:t>Poznavanje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potrebe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korisnika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da </w:t>
      </w:r>
      <w:r w:rsidRPr="10B20873" w:rsidR="593A83CA">
        <w:rPr>
          <w:b w:val="0"/>
          <w:bCs w:val="0"/>
          <w:sz w:val="20"/>
          <w:szCs w:val="20"/>
          <w:lang w:val="en-US"/>
        </w:rPr>
        <w:t>lako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dodaje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nove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stavke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u </w:t>
      </w:r>
      <w:r w:rsidRPr="10B20873" w:rsidR="593A83CA">
        <w:rPr>
          <w:b w:val="0"/>
          <w:bCs w:val="0"/>
          <w:sz w:val="20"/>
          <w:szCs w:val="20"/>
          <w:lang w:val="en-US"/>
        </w:rPr>
        <w:t>jednom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kliku.</w:t>
      </w:r>
    </w:p>
    <w:p w:rsidR="593A83CA" w:rsidP="10B20873" w:rsidRDefault="593A83CA" w14:paraId="0D8C9579" w14:textId="49D107EE">
      <w:pPr>
        <w:pStyle w:val="BodyText"/>
        <w:rPr>
          <w:b w:val="0"/>
          <w:bCs w:val="0"/>
          <w:sz w:val="20"/>
          <w:szCs w:val="20"/>
          <w:lang w:val="en-US"/>
        </w:rPr>
      </w:pPr>
      <w:r w:rsidRPr="10B20873" w:rsidR="593A83CA">
        <w:rPr>
          <w:b w:val="0"/>
          <w:bCs w:val="0"/>
          <w:sz w:val="20"/>
          <w:szCs w:val="20"/>
          <w:lang w:val="en-US"/>
        </w:rPr>
        <w:t>Društvena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dinamika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i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značaj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follow </w:t>
      </w:r>
      <w:r w:rsidRPr="10B20873" w:rsidR="593A83CA">
        <w:rPr>
          <w:b w:val="0"/>
          <w:bCs w:val="0"/>
          <w:sz w:val="20"/>
          <w:szCs w:val="20"/>
          <w:lang w:val="en-US"/>
        </w:rPr>
        <w:t>sistema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i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</w:t>
      </w:r>
      <w:r w:rsidRPr="10B20873" w:rsidR="593A83CA">
        <w:rPr>
          <w:b w:val="0"/>
          <w:bCs w:val="0"/>
          <w:sz w:val="20"/>
          <w:szCs w:val="20"/>
          <w:lang w:val="en-US"/>
        </w:rPr>
        <w:t>aktivnosti</w:t>
      </w:r>
      <w:r w:rsidRPr="10B20873" w:rsidR="593A83CA">
        <w:rPr>
          <w:b w:val="0"/>
          <w:bCs w:val="0"/>
          <w:sz w:val="20"/>
          <w:szCs w:val="20"/>
          <w:lang w:val="en-US"/>
        </w:rPr>
        <w:t xml:space="preserve"> prijatelja.</w:t>
      </w:r>
    </w:p>
    <w:p w:rsidR="10B20873" w:rsidP="10B20873" w:rsidRDefault="10B20873" w14:paraId="396F41EB" w14:textId="74F038B9">
      <w:pPr>
        <w:pStyle w:val="BodyText"/>
        <w:rPr>
          <w:b w:val="1"/>
          <w:bCs w:val="1"/>
          <w:sz w:val="28"/>
          <w:szCs w:val="28"/>
          <w:lang w:val="sr-Latn-CS"/>
        </w:rPr>
      </w:pPr>
    </w:p>
    <w:p w:rsidR="45653003" w:rsidP="10B20873" w:rsidRDefault="45653003" w14:paraId="7F62EF22" w14:textId="49218FEB">
      <w:pPr>
        <w:pStyle w:val="BodyText"/>
        <w:suppressLineNumbers w:val="0"/>
        <w:bidi w:val="0"/>
        <w:spacing w:before="0" w:beforeAutospacing="off" w:after="120" w:afterAutospacing="off" w:line="240" w:lineRule="atLeast"/>
        <w:ind w:left="720" w:right="0"/>
        <w:jc w:val="left"/>
      </w:pPr>
      <w:r w:rsidRPr="10B20873" w:rsidR="45653003">
        <w:rPr>
          <w:lang w:val="sr-Latn-CS"/>
        </w:rPr>
        <w:t>Rizici implementacije</w:t>
      </w:r>
    </w:p>
    <w:p w:rsidR="590974A1" w:rsidP="10B20873" w:rsidRDefault="590974A1" w14:paraId="32A528B1" w14:textId="5B92EE53">
      <w:pPr>
        <w:pStyle w:val="BodyText"/>
        <w:suppressLineNumbers w:val="0"/>
        <w:bidi w:val="0"/>
        <w:spacing w:before="0" w:beforeAutospacing="off" w:after="120" w:afterAutospacing="off" w:line="240" w:lineRule="atLeast"/>
        <w:ind w:left="720" w:right="0"/>
        <w:jc w:val="left"/>
        <w:rPr>
          <w:lang w:val="sr-Latn-CS"/>
        </w:rPr>
      </w:pPr>
      <w:r w:rsidRPr="10B20873" w:rsidR="590974A1">
        <w:rPr>
          <w:lang w:val="sr-Latn-CS"/>
        </w:rPr>
        <w:t>Budući da se sistem oslanja na spoljašnje servise svaka promena struktura podataka istih utiče na osnovnu funkcionalnost aplikacije.</w:t>
      </w:r>
    </w:p>
    <w:p w:rsidR="590974A1" w:rsidP="10B20873" w:rsidRDefault="590974A1" w14:paraId="67E25719" w14:textId="7A0D51FF">
      <w:pPr>
        <w:pStyle w:val="BodyText"/>
        <w:suppressLineNumbers w:val="0"/>
        <w:bidi w:val="0"/>
        <w:spacing w:before="0" w:beforeAutospacing="off" w:after="120" w:afterAutospacing="off" w:line="240" w:lineRule="atLeast"/>
        <w:ind w:left="720" w:right="0"/>
        <w:jc w:val="left"/>
        <w:rPr>
          <w:lang w:val="sr-Latn-CS"/>
        </w:rPr>
      </w:pPr>
      <w:r w:rsidRPr="10B20873" w:rsidR="590974A1">
        <w:rPr>
          <w:lang w:val="sr-Latn-CS"/>
        </w:rPr>
        <w:t>Rešenje: Sveobuhvatan sistem za rukovanje greškama kao i redovno praćenje dokumentacije provajdera.</w:t>
      </w:r>
    </w:p>
    <w:p w:rsidR="4A115EFF" w:rsidP="10B20873" w:rsidRDefault="4A115EFF" w14:paraId="4E1BE4B9" w14:textId="651D899E">
      <w:pPr>
        <w:pStyle w:val="BodyText"/>
        <w:suppressLineNumbers w:val="0"/>
        <w:bidi w:val="0"/>
        <w:spacing w:before="0" w:beforeAutospacing="off" w:after="120" w:afterAutospacing="off" w:line="240" w:lineRule="atLeast"/>
        <w:ind w:left="720" w:right="0"/>
        <w:jc w:val="left"/>
        <w:rPr>
          <w:lang w:val="sr-Latn-CS"/>
        </w:rPr>
      </w:pPr>
      <w:r w:rsidRPr="10B20873" w:rsidR="4A115EFF">
        <w:rPr>
          <w:lang w:val="sr-Latn-CS"/>
        </w:rPr>
        <w:t>Ukoliko korisnici ne koriste aplikaciju ona gubi svoj aspekt društvene mreže</w:t>
      </w:r>
    </w:p>
    <w:p w:rsidR="4A115EFF" w:rsidP="10B20873" w:rsidRDefault="4A115EFF" w14:paraId="71E7BDA7" w14:textId="47281F6B">
      <w:pPr>
        <w:pStyle w:val="BodyText"/>
        <w:suppressLineNumbers w:val="0"/>
        <w:bidi w:val="0"/>
        <w:spacing w:before="0" w:beforeAutospacing="off" w:after="120" w:afterAutospacing="off" w:line="240" w:lineRule="atLeast"/>
        <w:ind w:left="720" w:right="0"/>
        <w:jc w:val="left"/>
        <w:rPr>
          <w:lang w:val="sr-Latn-CS"/>
        </w:rPr>
      </w:pPr>
      <w:r w:rsidRPr="10B20873" w:rsidR="4A115EFF">
        <w:rPr>
          <w:lang w:val="sr-Latn-CS"/>
        </w:rPr>
        <w:t>Rešenje: Balans između funkcionalnosti sistema i estetike dizajna</w:t>
      </w:r>
    </w:p>
    <w:p xmlns:wp14="http://schemas.microsoft.com/office/word/2010/wordml" w:rsidRPr="006F61C6" w:rsidR="005A054F" w:rsidP="005A054F" w:rsidRDefault="00835400" w14:paraId="19C5A0EB" wp14:textId="77777777">
      <w:pPr>
        <w:pStyle w:val="Heading1"/>
        <w:rPr>
          <w:lang w:val="sr-Latn-CS"/>
        </w:rPr>
      </w:pPr>
      <w:bookmarkStart w:name="_Toc507815240" w:id="5"/>
      <w:r w:rsidRPr="10B20873" w:rsidR="00835400">
        <w:rPr>
          <w:lang w:val="sr-Latn-CS"/>
        </w:rPr>
        <w:t>Cilj i motivacija tima</w:t>
      </w:r>
      <w:bookmarkEnd w:id="5"/>
    </w:p>
    <w:p w:rsidR="4AE5A4DF" w:rsidP="10B20873" w:rsidRDefault="4AE5A4DF" w14:paraId="636F7C8C" w14:textId="13D90B60">
      <w:pPr>
        <w:pStyle w:val="Normal"/>
        <w:rPr>
          <w:lang w:val="sr-Latn-CS"/>
        </w:rPr>
      </w:pP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motivacija tima je proizašla iz realne potrebe za boljom katalogizacijom muzike koju trenutni </w:t>
      </w: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striming</w:t>
      </w: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</w:t>
      </w:r>
      <w:r>
        <w:tab/>
      </w: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servisi ne nude</w:t>
      </w:r>
    </w:p>
    <w:p w:rsidR="4AE5A4DF" w:rsidP="10B20873" w:rsidRDefault="4AE5A4DF" w14:paraId="5F67BC0B" w14:textId="3D86C8FB">
      <w:pPr>
        <w:pStyle w:val="Normal"/>
      </w:pPr>
    </w:p>
    <w:p w:rsidR="4AE5A4DF" w:rsidP="10B20873" w:rsidRDefault="4AE5A4DF" w14:paraId="4A97B259" w14:textId="17F65222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Ciljevi su</w:t>
      </w:r>
    </w:p>
    <w:p w:rsidR="4AE5A4DF" w:rsidP="10B20873" w:rsidRDefault="4AE5A4DF" w14:paraId="6D96B706" w14:textId="319BFD52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1. Kreiranje stabilne web aplikacije koja omogućava pretragu, ocenjivanje i listanje albuma i pesama</w:t>
      </w:r>
    </w:p>
    <w:p w:rsidR="4AE5A4DF" w:rsidP="10B20873" w:rsidRDefault="4AE5A4DF" w14:paraId="3DDA309E" w14:textId="1D791E6F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2. Integracija eksternih servisa, </w:t>
      </w: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spotify</w:t>
      </w: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za </w:t>
      </w: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metapodatke</w:t>
      </w: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i </w:t>
      </w: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discogs</w:t>
      </w: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za fizička izdanja albuma</w:t>
      </w:r>
    </w:p>
    <w:p w:rsidR="4AE5A4DF" w:rsidP="10B20873" w:rsidRDefault="4AE5A4DF" w14:paraId="4C078CD2" w14:textId="5AAD216E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10B20873" w:rsidR="4AE5A4DF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3. Moderan UI koji pruža glatko korisničko iskustvo tokom korišćenja</w:t>
      </w:r>
    </w:p>
    <w:p xmlns:wp14="http://schemas.microsoft.com/office/word/2010/wordml" w:rsidRPr="006F61C6" w:rsidR="00835400" w:rsidP="00835400" w:rsidRDefault="00835400" w14:paraId="1F3559E0" wp14:textId="77777777">
      <w:pPr>
        <w:pStyle w:val="Heading1"/>
        <w:rPr>
          <w:lang w:val="sr-Latn-CS"/>
        </w:rPr>
      </w:pPr>
      <w:bookmarkStart w:name="_Toc507815241" w:id="6"/>
      <w:r w:rsidRPr="10B20873" w:rsidR="00835400">
        <w:rPr>
          <w:lang w:val="sr-Latn-CS"/>
        </w:rPr>
        <w:t>Vođa tima</w:t>
      </w:r>
      <w:bookmarkEnd w:id="6"/>
    </w:p>
    <w:p w:rsidR="40FD5B46" w:rsidP="10B20873" w:rsidRDefault="40FD5B46" w14:paraId="020A8616" w14:textId="7FACAFBA">
      <w:pPr>
        <w:pStyle w:val="BodyText"/>
        <w:suppressLineNumbers w:val="0"/>
        <w:bidi w:val="0"/>
        <w:spacing w:before="0" w:beforeAutospacing="off" w:after="120" w:afterAutospacing="off" w:line="240" w:lineRule="atLeast"/>
        <w:ind w:left="720" w:right="0"/>
        <w:jc w:val="left"/>
        <w:rPr>
          <w:lang w:val="sr-Latn-CS"/>
        </w:rPr>
      </w:pPr>
      <w:r w:rsidRPr="10B20873" w:rsidR="40FD5B46">
        <w:rPr>
          <w:lang w:val="sr-Latn-CS"/>
        </w:rPr>
        <w:t>Lazar Krstić</w:t>
      </w:r>
      <w:r w:rsidRPr="10B20873" w:rsidR="0D7787FD">
        <w:rPr>
          <w:lang w:val="sr-Latn-CS"/>
        </w:rPr>
        <w:t xml:space="preserve"> 19707, dglazar@elfak.rs</w:t>
      </w:r>
    </w:p>
    <w:p w:rsidR="40FD5B46" w:rsidP="10B20873" w:rsidRDefault="40FD5B46" w14:paraId="306097E2" w14:textId="7E9CAC1E">
      <w:pPr>
        <w:pStyle w:val="BodyText"/>
        <w:suppressLineNumbers w:val="0"/>
        <w:bidi w:val="0"/>
        <w:spacing w:before="0" w:beforeAutospacing="off" w:after="120" w:afterAutospacing="off" w:line="240" w:lineRule="atLeast"/>
        <w:ind w:left="720" w:right="0"/>
        <w:jc w:val="left"/>
        <w:rPr>
          <w:lang w:val="sr-Latn-CS"/>
        </w:rPr>
      </w:pPr>
      <w:r w:rsidRPr="10B20873" w:rsidR="40FD5B46">
        <w:rPr>
          <w:lang w:val="sr-Latn-CS"/>
        </w:rPr>
        <w:t xml:space="preserve">Ranije iskustvo u razvijanju web aplikacija – modelovanje baze i rad sa </w:t>
      </w:r>
      <w:r w:rsidRPr="10B20873" w:rsidR="40FD5B46">
        <w:rPr>
          <w:lang w:val="sr-Latn-CS"/>
        </w:rPr>
        <w:t>full</w:t>
      </w:r>
      <w:r w:rsidRPr="10B20873" w:rsidR="40FD5B46">
        <w:rPr>
          <w:lang w:val="sr-Latn-CS"/>
        </w:rPr>
        <w:t xml:space="preserve"> </w:t>
      </w:r>
      <w:r w:rsidRPr="10B20873" w:rsidR="40FD5B46">
        <w:rPr>
          <w:lang w:val="sr-Latn-CS"/>
        </w:rPr>
        <w:t>stack</w:t>
      </w:r>
      <w:r w:rsidRPr="10B20873" w:rsidR="40FD5B46">
        <w:rPr>
          <w:lang w:val="sr-Latn-CS"/>
        </w:rPr>
        <w:t xml:space="preserve"> tehnologijama, poznavanje faze razvoja softvera</w:t>
      </w:r>
      <w:r w:rsidRPr="10B20873" w:rsidR="538AA73C">
        <w:rPr>
          <w:lang w:val="sr-Latn-CS"/>
        </w:rPr>
        <w:t>.</w:t>
      </w:r>
    </w:p>
    <w:p xmlns:wp14="http://schemas.microsoft.com/office/word/2010/wordml" w:rsidRPr="006F61C6" w:rsidR="00995C29" w:rsidP="00995C29" w:rsidRDefault="00D62E1E" w14:paraId="305F5903" wp14:textId="77777777">
      <w:pPr>
        <w:pStyle w:val="Heading1"/>
        <w:rPr>
          <w:lang w:val="sr-Latn-CS"/>
        </w:rPr>
      </w:pPr>
      <w:bookmarkStart w:name="_Toc507815242" w:id="7"/>
      <w:r w:rsidRPr="10B20873" w:rsidR="00D62E1E">
        <w:rPr>
          <w:lang w:val="sr-Latn-CS"/>
        </w:rPr>
        <w:t>Komunikacija</w:t>
      </w:r>
      <w:bookmarkEnd w:id="7"/>
    </w:p>
    <w:p w:rsidR="6AC5669D" w:rsidP="10B20873" w:rsidRDefault="6AC5669D" w14:paraId="322DE0F3" w14:textId="7078A860">
      <w:pPr>
        <w:pStyle w:val="Normal"/>
        <w:rPr>
          <w:lang w:val="sr-Latn-CS"/>
        </w:rPr>
      </w:pPr>
      <w:r w:rsidRPr="10B20873" w:rsidR="6AC5669D">
        <w:rPr>
          <w:lang w:val="sr-Latn-CS"/>
        </w:rPr>
        <w:t>Solo tim</w:t>
      </w:r>
    </w:p>
    <w:p xmlns:wp14="http://schemas.microsoft.com/office/word/2010/wordml" w:rsidRPr="006F61C6" w:rsidR="00835400" w:rsidP="00835400" w:rsidRDefault="00835400" w14:paraId="1AE32D62" wp14:textId="77777777">
      <w:pPr>
        <w:pStyle w:val="Heading1"/>
        <w:rPr>
          <w:lang w:val="sr-Latn-CS"/>
        </w:rPr>
      </w:pPr>
      <w:bookmarkStart w:name="_Toc507815243" w:id="8"/>
      <w:r w:rsidRPr="10B20873" w:rsidR="00835400">
        <w:rPr>
          <w:lang w:val="sr-Latn-CS"/>
        </w:rPr>
        <w:t>Planiranje vremena</w:t>
      </w:r>
      <w:bookmarkEnd w:id="8"/>
    </w:p>
    <w:p w:rsidR="191522D1" w:rsidP="10B20873" w:rsidRDefault="191522D1" w14:paraId="4637358A" w14:textId="47F997F2">
      <w:pPr>
        <w:pStyle w:val="Normal"/>
        <w:rPr>
          <w:lang w:val="sr-Latn-CS"/>
        </w:rPr>
      </w:pPr>
      <w:r w:rsidRPr="10B20873" w:rsidR="191522D1">
        <w:rPr>
          <w:lang w:val="sr-Latn-CS"/>
        </w:rPr>
        <w:t xml:space="preserve">Postavljanje osnove – </w:t>
      </w:r>
      <w:r w:rsidRPr="10B20873" w:rsidR="191522D1">
        <w:rPr>
          <w:lang w:val="sr-Latn-CS"/>
        </w:rPr>
        <w:t>sta</w:t>
      </w:r>
      <w:r w:rsidRPr="10B20873" w:rsidR="191522D1">
        <w:rPr>
          <w:lang w:val="sr-Latn-CS"/>
        </w:rPr>
        <w:t xml:space="preserve"> sistem treba da radi i različiti načini da se to ostvari – 10 sati</w:t>
      </w:r>
    </w:p>
    <w:p w:rsidR="10B20873" w:rsidP="10B20873" w:rsidRDefault="10B20873" w14:paraId="6AE9EC2B" w14:textId="38FF86B6">
      <w:pPr>
        <w:pStyle w:val="Normal"/>
        <w:rPr>
          <w:lang w:val="sr-Latn-CS"/>
        </w:rPr>
      </w:pPr>
    </w:p>
    <w:p xmlns:wp14="http://schemas.microsoft.com/office/word/2010/wordml" w:rsidR="00835400" w:rsidP="00835400" w:rsidRDefault="00835400" w14:paraId="3461D779" wp14:textId="3A6C51BF">
      <w:pPr>
        <w:pStyle w:val="BodyText"/>
        <w:rPr>
          <w:lang w:val="sr-Latn-RS"/>
        </w:rPr>
      </w:pPr>
      <w:r w:rsidRPr="10B20873" w:rsidR="191522D1">
        <w:rPr>
          <w:lang w:val="sr-Latn-RS"/>
        </w:rPr>
        <w:t xml:space="preserve">Dizajn i verifikacija modela baze – </w:t>
      </w:r>
      <w:r w:rsidRPr="10B20873" w:rsidR="63DF0A46">
        <w:rPr>
          <w:lang w:val="sr-Latn-RS"/>
        </w:rPr>
        <w:t>10</w:t>
      </w:r>
      <w:r w:rsidRPr="10B20873" w:rsidR="191522D1">
        <w:rPr>
          <w:lang w:val="sr-Latn-RS"/>
        </w:rPr>
        <w:t xml:space="preserve"> sati</w:t>
      </w:r>
    </w:p>
    <w:p w:rsidR="191522D1" w:rsidP="10B20873" w:rsidRDefault="191522D1" w14:paraId="4BF9B308" w14:textId="7B59E600">
      <w:pPr>
        <w:pStyle w:val="BodyText"/>
        <w:rPr>
          <w:lang w:val="sr-Latn-RS"/>
        </w:rPr>
      </w:pPr>
      <w:r w:rsidRPr="10B20873" w:rsidR="191522D1">
        <w:rPr>
          <w:lang w:val="sr-Latn-RS"/>
        </w:rPr>
        <w:t>Integracija drugih API-</w:t>
      </w:r>
      <w:r w:rsidRPr="10B20873" w:rsidR="191522D1">
        <w:rPr>
          <w:lang w:val="sr-Latn-RS"/>
        </w:rPr>
        <w:t>jeva</w:t>
      </w:r>
      <w:r w:rsidRPr="10B20873" w:rsidR="191522D1">
        <w:rPr>
          <w:lang w:val="sr-Latn-RS"/>
        </w:rPr>
        <w:t xml:space="preserve"> – </w:t>
      </w:r>
      <w:r w:rsidRPr="10B20873" w:rsidR="62D92C23">
        <w:rPr>
          <w:lang w:val="sr-Latn-RS"/>
        </w:rPr>
        <w:t>10</w:t>
      </w:r>
      <w:r w:rsidRPr="10B20873" w:rsidR="191522D1">
        <w:rPr>
          <w:lang w:val="sr-Latn-RS"/>
        </w:rPr>
        <w:t xml:space="preserve"> sati</w:t>
      </w:r>
    </w:p>
    <w:p w:rsidR="5D55C480" w:rsidP="10B20873" w:rsidRDefault="5D55C480" w14:paraId="3A66C232" w14:textId="1A38FD23">
      <w:pPr>
        <w:pStyle w:val="BodyText"/>
        <w:rPr>
          <w:lang w:val="sr-Latn-RS"/>
        </w:rPr>
      </w:pPr>
      <w:r w:rsidRPr="10B20873" w:rsidR="5D55C480">
        <w:rPr>
          <w:lang w:val="sr-Latn-RS"/>
        </w:rPr>
        <w:t>Implementiranje</w:t>
      </w:r>
      <w:r w:rsidRPr="10B20873" w:rsidR="5D55C480">
        <w:rPr>
          <w:lang w:val="sr-Latn-RS"/>
        </w:rPr>
        <w:t xml:space="preserve"> biznis logike – 1</w:t>
      </w:r>
      <w:r w:rsidRPr="10B20873" w:rsidR="0682E783">
        <w:rPr>
          <w:lang w:val="sr-Latn-RS"/>
        </w:rPr>
        <w:t>5</w:t>
      </w:r>
      <w:r w:rsidRPr="10B20873" w:rsidR="5D55C480">
        <w:rPr>
          <w:lang w:val="sr-Latn-RS"/>
        </w:rPr>
        <w:t>-</w:t>
      </w:r>
      <w:r w:rsidRPr="10B20873" w:rsidR="36927156">
        <w:rPr>
          <w:lang w:val="sr-Latn-RS"/>
        </w:rPr>
        <w:t>20</w:t>
      </w:r>
      <w:r w:rsidRPr="10B20873" w:rsidR="5D55C480">
        <w:rPr>
          <w:lang w:val="sr-Latn-RS"/>
        </w:rPr>
        <w:t xml:space="preserve"> sati </w:t>
      </w:r>
    </w:p>
    <w:p w:rsidR="191522D1" w:rsidP="10B20873" w:rsidRDefault="191522D1" w14:paraId="789628B6" w14:textId="130556EB">
      <w:pPr>
        <w:pStyle w:val="BodyText"/>
        <w:rPr>
          <w:lang w:val="sr-Latn-RS"/>
        </w:rPr>
      </w:pPr>
      <w:r w:rsidRPr="10B20873" w:rsidR="191522D1">
        <w:rPr>
          <w:lang w:val="sr-Latn-RS"/>
        </w:rPr>
        <w:t>Autentifikacija</w:t>
      </w:r>
      <w:r w:rsidRPr="10B20873" w:rsidR="191522D1">
        <w:rPr>
          <w:lang w:val="sr-Latn-RS"/>
        </w:rPr>
        <w:t xml:space="preserve"> i autorizacija – </w:t>
      </w:r>
      <w:r w:rsidRPr="10B20873" w:rsidR="3AC4EDEA">
        <w:rPr>
          <w:lang w:val="sr-Latn-RS"/>
        </w:rPr>
        <w:t>8-10</w:t>
      </w:r>
      <w:r w:rsidRPr="10B20873" w:rsidR="191522D1">
        <w:rPr>
          <w:lang w:val="sr-Latn-RS"/>
        </w:rPr>
        <w:t xml:space="preserve"> sati</w:t>
      </w:r>
    </w:p>
    <w:p w:rsidR="191522D1" w:rsidP="10B20873" w:rsidRDefault="191522D1" w14:paraId="2CBD7F5D" w14:textId="38CCA918">
      <w:pPr>
        <w:pStyle w:val="BodyText"/>
        <w:rPr>
          <w:lang w:val="sr-Latn-RS"/>
        </w:rPr>
      </w:pPr>
      <w:r w:rsidRPr="10B20873" w:rsidR="191522D1">
        <w:rPr>
          <w:lang w:val="sr-Latn-RS"/>
        </w:rPr>
        <w:t>Implementacija GUI – 1</w:t>
      </w:r>
      <w:r w:rsidRPr="10B20873" w:rsidR="3AF1BBFB">
        <w:rPr>
          <w:lang w:val="sr-Latn-RS"/>
        </w:rPr>
        <w:t>5-20</w:t>
      </w:r>
      <w:r w:rsidRPr="10B20873" w:rsidR="191522D1">
        <w:rPr>
          <w:lang w:val="sr-Latn-RS"/>
        </w:rPr>
        <w:t xml:space="preserve"> sati</w:t>
      </w:r>
    </w:p>
    <w:p w:rsidR="191522D1" w:rsidP="10B20873" w:rsidRDefault="191522D1" w14:paraId="365DC3C4" w14:textId="3BEB0AC9">
      <w:pPr>
        <w:pStyle w:val="BodyText"/>
        <w:rPr>
          <w:lang w:val="sr-Latn-RS"/>
        </w:rPr>
      </w:pPr>
      <w:r w:rsidRPr="10B20873" w:rsidR="191522D1">
        <w:rPr>
          <w:lang w:val="sr-Latn-RS"/>
        </w:rPr>
        <w:t>Socket</w:t>
      </w:r>
      <w:r w:rsidRPr="10B20873" w:rsidR="191522D1">
        <w:rPr>
          <w:lang w:val="sr-Latn-RS"/>
        </w:rPr>
        <w:t xml:space="preserve"> komunikacija za prikaz aktivnosti prijatelja – 8-10 sati</w:t>
      </w:r>
    </w:p>
    <w:p w:rsidR="191522D1" w:rsidP="10B20873" w:rsidRDefault="191522D1" w14:paraId="5F9F0AED" w14:textId="71FDA8E8">
      <w:pPr>
        <w:pStyle w:val="BodyText"/>
        <w:rPr>
          <w:lang w:val="sr-Latn-RS"/>
        </w:rPr>
      </w:pPr>
      <w:r w:rsidRPr="10B20873" w:rsidR="191522D1">
        <w:rPr>
          <w:lang w:val="sr-Latn-RS"/>
        </w:rPr>
        <w:t>Unit</w:t>
      </w:r>
      <w:r w:rsidRPr="10B20873" w:rsidR="191522D1">
        <w:rPr>
          <w:lang w:val="sr-Latn-RS"/>
        </w:rPr>
        <w:t xml:space="preserve"> i E2E testovi – 5-10 sati</w:t>
      </w:r>
    </w:p>
    <w:p w:rsidR="10B20873" w:rsidP="10B20873" w:rsidRDefault="10B20873" w14:paraId="5117EC16" w14:textId="1FFA6211">
      <w:pPr>
        <w:pStyle w:val="BodyText"/>
        <w:rPr>
          <w:lang w:val="sr-Latn-RS"/>
        </w:rPr>
      </w:pPr>
    </w:p>
    <w:p xmlns:wp14="http://schemas.microsoft.com/office/word/2010/wordml" w:rsidRPr="006F61C6" w:rsidR="002343C5" w:rsidRDefault="002343C5" w14:paraId="3CF2D8B6" wp14:textId="77777777">
      <w:pPr>
        <w:pStyle w:val="BodyText"/>
        <w:rPr>
          <w:lang w:val="sr-Latn-CS"/>
        </w:rPr>
      </w:pPr>
    </w:p>
    <w:sectPr w:rsidRPr="006F61C6" w:rsidR="002343C5">
      <w:headerReference w:type="default" r:id="rId9"/>
      <w:footerReference w:type="default" r:id="rId10"/>
      <w:headerReference w:type="first" r:id="rId11"/>
      <w:footerReference w:type="first" r:id="rId12"/>
      <w:pgSz w:w="12240" w:h="15840" w:orient="portrait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03FEB" w:rsidRDefault="00603FEB" w14:paraId="2946DB82" wp14:textId="77777777">
      <w:r>
        <w:separator/>
      </w:r>
    </w:p>
  </w:endnote>
  <w:endnote w:type="continuationSeparator" w:id="0">
    <w:p xmlns:wp14="http://schemas.microsoft.com/office/word/2010/wordml" w:rsidR="00603FEB" w:rsidRDefault="00603FEB" w14:paraId="5997CC1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343C5" w:rsidRDefault="002343C5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2343C5" w:rsidRDefault="002343C5" w14:paraId="0FB78278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2538"/>
      <w:gridCol w:w="4590"/>
      <w:gridCol w:w="2358"/>
    </w:tblGrid>
    <w:tr xmlns:wp14="http://schemas.microsoft.com/office/word/2010/wordml" w:rsidRPr="006D0694" w:rsidR="002343C5" w:rsidTr="10B20873" w14:paraId="16F8F962" wp14:textId="77777777">
      <w:tblPrEx>
        <w:tblCellMar>
          <w:top w:w="0" w:type="dxa"/>
          <w:bottom w:w="0" w:type="dxa"/>
        </w:tblCellMar>
      </w:tblPrEx>
      <w:tc>
        <w:tcPr>
          <w:tcW w:w="2538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6F61C6" w14:paraId="31F4DE5D" wp14:textId="77777777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90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P="00AB1DE2" w:rsidRDefault="002343C5" w14:paraId="7EFC3254" wp14:textId="67889936">
          <w:pPr>
            <w:jc w:val="center"/>
            <w:rPr>
              <w:lang w:val="sr-Latn-CS"/>
            </w:rPr>
          </w:pPr>
          <w:r w:rsidRPr="10B20873" w:rsidR="10B20873">
            <w:rPr>
              <w:lang w:val="sr-Latn-CS"/>
            </w:rPr>
            <w:t>Lorem ipsum</w:t>
          </w:r>
          <w:r w:rsidRPr="10B20873" w:rsidR="10B20873">
            <w:rPr>
              <w:lang w:val="sr-Latn-CS"/>
            </w:rPr>
            <w:t xml:space="preserve">, </w:t>
          </w:r>
          <w:r w:rsidRPr="10B20873" w:rsidR="10B20873">
            <w:rPr>
              <w:lang w:val="sr-Latn-CS"/>
            </w:rPr>
            <w:t>2026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6F61C6" w14:paraId="09A6FDE1" wp14:textId="77777777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Pr="006D0694" w:rsidR="002343C5">
            <w:rPr>
              <w:lang w:val="sr-Latn-CS"/>
            </w:rPr>
            <w:t xml:space="preserve"> </w:t>
          </w:r>
          <w:r w:rsidRPr="006D0694" w:rsidR="002343C5">
            <w:rPr>
              <w:rStyle w:val="PageNumber"/>
              <w:lang w:val="sr-Latn-CS"/>
            </w:rPr>
            <w:fldChar w:fldCharType="begin"/>
          </w:r>
          <w:r w:rsidRPr="006D0694" w:rsidR="002343C5">
            <w:rPr>
              <w:rStyle w:val="PageNumber"/>
              <w:lang w:val="sr-Latn-CS"/>
            </w:rPr>
            <w:instrText xml:space="preserve"> PAGE </w:instrText>
          </w:r>
          <w:r w:rsidRPr="006D0694" w:rsidR="002343C5">
            <w:rPr>
              <w:rStyle w:val="PageNumber"/>
              <w:lang w:val="sr-Latn-CS"/>
            </w:rPr>
            <w:fldChar w:fldCharType="separate"/>
          </w:r>
          <w:r w:rsidR="008F13A1">
            <w:rPr>
              <w:rStyle w:val="PageNumber"/>
              <w:noProof/>
              <w:lang w:val="sr-Latn-CS"/>
            </w:rPr>
            <w:t>5</w:t>
          </w:r>
          <w:r w:rsidRPr="006D0694" w:rsidR="002343C5">
            <w:rPr>
              <w:rStyle w:val="PageNumber"/>
              <w:lang w:val="sr-Latn-CS"/>
            </w:rPr>
            <w:fldChar w:fldCharType="end"/>
          </w:r>
          <w:r w:rsidRPr="006D0694" w:rsidR="002343C5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Pr="006D0694" w:rsidR="002343C5">
            <w:rPr>
              <w:rStyle w:val="PageNumber"/>
              <w:lang w:val="sr-Latn-CS"/>
            </w:rPr>
            <w:t xml:space="preserve"> </w:t>
          </w:r>
          <w:r w:rsidRPr="006D0694" w:rsidR="002343C5">
            <w:rPr>
              <w:rStyle w:val="PageNumber"/>
              <w:lang w:val="sr-Latn-CS"/>
            </w:rPr>
            <w:fldChar w:fldCharType="begin"/>
          </w:r>
          <w:r w:rsidRPr="006D0694" w:rsidR="002343C5">
            <w:rPr>
              <w:rStyle w:val="PageNumber"/>
              <w:lang w:val="sr-Latn-CS"/>
            </w:rPr>
            <w:instrText xml:space="preserve"> NUMPAGES  \* MERGEFORMAT </w:instrText>
          </w:r>
          <w:r w:rsidRPr="006D0694" w:rsidR="002343C5">
            <w:rPr>
              <w:rStyle w:val="PageNumber"/>
              <w:lang w:val="sr-Latn-CS"/>
            </w:rPr>
            <w:fldChar w:fldCharType="separate"/>
          </w:r>
          <w:r w:rsidR="008F13A1">
            <w:rPr>
              <w:rStyle w:val="PageNumber"/>
              <w:noProof/>
              <w:lang w:val="sr-Latn-CS"/>
            </w:rPr>
            <w:t>5</w:t>
          </w:r>
          <w:r w:rsidRPr="006D0694" w:rsidR="002343C5">
            <w:rPr>
              <w:rStyle w:val="PageNumber"/>
              <w:lang w:val="sr-Latn-CS"/>
            </w:rPr>
            <w:fldChar w:fldCharType="end"/>
          </w:r>
        </w:p>
      </w:tc>
    </w:tr>
  </w:tbl>
  <w:p xmlns:wp14="http://schemas.microsoft.com/office/word/2010/wordml" w:rsidRPr="006D0694" w:rsidR="002343C5" w:rsidRDefault="002343C5" w14:paraId="1F72F646" wp14:textId="77777777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343C5" w:rsidRDefault="002343C5" w14:paraId="6D98A12B" wp14:textId="77777777">
    <w:pPr>
      <w:pStyle w:val="Footer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B20873" w:rsidTr="10B20873" w14:paraId="23C8B1B5">
      <w:trPr>
        <w:trHeight w:val="300"/>
      </w:trPr>
      <w:tc>
        <w:tcPr>
          <w:tcW w:w="3120" w:type="dxa"/>
          <w:tcMar/>
        </w:tcPr>
        <w:p w:rsidR="10B20873" w:rsidP="10B20873" w:rsidRDefault="10B20873" w14:paraId="1F6D5C82" w14:textId="20C74D9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B20873" w:rsidP="10B20873" w:rsidRDefault="10B20873" w14:paraId="4D6FC1C3" w14:textId="4F1BE0D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B20873" w:rsidP="10B20873" w:rsidRDefault="10B20873" w14:paraId="6011A5D0" w14:textId="1C616C38">
          <w:pPr>
            <w:pStyle w:val="Header"/>
            <w:bidi w:val="0"/>
            <w:ind w:right="-115"/>
            <w:jc w:val="right"/>
          </w:pPr>
        </w:p>
      </w:tc>
    </w:tr>
  </w:tbl>
  <w:p w:rsidR="10B20873" w:rsidP="10B20873" w:rsidRDefault="10B20873" w14:paraId="14034211" w14:textId="3E7825A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03FEB" w:rsidRDefault="00603FEB" w14:paraId="6B699379" wp14:textId="77777777">
      <w:r>
        <w:separator/>
      </w:r>
    </w:p>
  </w:footnote>
  <w:footnote w:type="continuationSeparator" w:id="0">
    <w:p xmlns:wp14="http://schemas.microsoft.com/office/word/2010/wordml" w:rsidR="00603FEB" w:rsidRDefault="00603FEB" w14:paraId="3FE9F23F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343C5" w:rsidRDefault="002343C5" w14:paraId="1FC39945" wp14:textId="77777777">
    <w:pPr>
      <w:rPr>
        <w:sz w:val="24"/>
      </w:rPr>
    </w:pPr>
  </w:p>
  <w:p xmlns:wp14="http://schemas.microsoft.com/office/word/2010/wordml" w:rsidR="002343C5" w:rsidRDefault="002343C5" w14:paraId="0562CB0E" wp14:textId="77777777">
    <w:pPr>
      <w:pBdr>
        <w:top w:val="single" w:color="auto" w:sz="6" w:space="1"/>
      </w:pBdr>
      <w:rPr>
        <w:sz w:val="24"/>
      </w:rPr>
    </w:pPr>
  </w:p>
  <w:p xmlns:wp14="http://schemas.microsoft.com/office/word/2010/wordml" w:rsidRPr="006F61C6" w:rsidR="002343C5" w:rsidP="10B20873" w:rsidRDefault="0046548E" w14:paraId="0C528934" wp14:textId="37E2FEBD">
    <w:pPr>
      <w:pBdr>
        <w:bottom w:val="single" w:color="FF000000" w:sz="6" w:space="1"/>
      </w:pBdr>
      <w:jc w:val="right"/>
      <w:rPr>
        <w:rFonts w:ascii="Arial" w:hAnsi="Arial"/>
        <w:b w:val="1"/>
        <w:bCs w:val="1"/>
        <w:sz w:val="36"/>
        <w:szCs w:val="36"/>
        <w:lang w:val="sr-Latn-CS"/>
      </w:rPr>
    </w:pPr>
    <w:r w:rsidRPr="10B20873" w:rsidR="10B20873">
      <w:rPr>
        <w:rFonts w:ascii="Arial" w:hAnsi="Arial"/>
        <w:b w:val="1"/>
        <w:bCs w:val="1"/>
        <w:sz w:val="36"/>
        <w:szCs w:val="36"/>
      </w:rPr>
      <w:t>Lorem ipsum</w:t>
    </w:r>
  </w:p>
  <w:p xmlns:wp14="http://schemas.microsoft.com/office/word/2010/wordml" w:rsidR="002343C5" w:rsidRDefault="002343C5" w14:paraId="34CE0A41" wp14:textId="77777777">
    <w:pPr>
      <w:pBdr>
        <w:bottom w:val="single" w:color="auto" w:sz="6" w:space="1"/>
      </w:pBdr>
      <w:jc w:val="right"/>
      <w:rPr>
        <w:sz w:val="24"/>
      </w:rPr>
    </w:pPr>
  </w:p>
  <w:p xmlns:wp14="http://schemas.microsoft.com/office/word/2010/wordml" w:rsidR="002343C5" w:rsidRDefault="002343C5" w14:paraId="62EBF3C5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xmlns:wp14="http://schemas.microsoft.com/office/word/2010/wordml" w:rsidRPr="006D0694" w:rsidR="002343C5" w:rsidTr="10B20873" w14:paraId="2565E51A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6D0694" w:rsidR="002343C5" w:rsidRDefault="006F61C6" w14:paraId="2FD056B1" wp14:textId="3A8285C8">
          <w:pPr>
            <w:rPr>
              <w:lang w:val="sr-Latn-CS"/>
            </w:rPr>
          </w:pPr>
          <w:r w:rsidRPr="10B20873" w:rsidR="10B20873">
            <w:rPr>
              <w:lang w:val="sr-Latn-CS"/>
            </w:rPr>
            <w:t>vinyld</w:t>
          </w:r>
        </w:p>
      </w:tc>
      <w:tc>
        <w:tcPr>
          <w:tcW w:w="3179" w:type="dxa"/>
          <w:tcMar/>
        </w:tcPr>
        <w:p w:rsidRPr="006D0694" w:rsidR="002343C5" w:rsidRDefault="002343C5" w14:paraId="06F89D34" wp14:textId="7777777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Pr="006D0694" w:rsidR="006F61C6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Pr="006D0694" w:rsidR="006F61C6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xmlns:wp14="http://schemas.microsoft.com/office/word/2010/wordml" w:rsidRPr="006D0694" w:rsidR="002343C5" w:rsidTr="10B20873" w14:paraId="6238C342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6D0694" w:rsidR="002343C5" w:rsidRDefault="006F61C6" w14:paraId="307E0DEA" wp14:textId="77777777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3179" w:type="dxa"/>
          <w:tcMar/>
        </w:tcPr>
        <w:p w:rsidRPr="006D0694" w:rsidR="002343C5" w:rsidP="00AB1DE2" w:rsidRDefault="002343C5" w14:paraId="436398BC" wp14:textId="065C6BC6">
          <w:pPr>
            <w:rPr>
              <w:lang w:val="sr-Latn-CS"/>
            </w:rPr>
          </w:pPr>
          <w:r w:rsidRPr="10B20873" w:rsidR="10B20873">
            <w:rPr>
              <w:lang w:val="sr-Latn-CS"/>
            </w:rPr>
            <w:t xml:space="preserve">  </w:t>
          </w:r>
          <w:r w:rsidRPr="10B20873" w:rsidR="10B20873">
            <w:rPr>
              <w:lang w:val="sr-Latn-CS"/>
            </w:rPr>
            <w:t>Datum</w:t>
          </w:r>
          <w:r w:rsidRPr="10B20873" w:rsidR="10B20873">
            <w:rPr>
              <w:lang w:val="sr-Latn-CS"/>
            </w:rPr>
            <w:t xml:space="preserve">: </w:t>
          </w:r>
          <w:r w:rsidRPr="10B20873" w:rsidR="10B20873">
            <w:rPr>
              <w:lang w:val="sr-Latn-CS"/>
            </w:rPr>
            <w:t>12</w:t>
          </w:r>
          <w:r w:rsidRPr="10B20873" w:rsidR="10B20873">
            <w:rPr>
              <w:lang w:val="sr-Latn-CS"/>
            </w:rPr>
            <w:t>.0</w:t>
          </w:r>
          <w:r w:rsidRPr="10B20873" w:rsidR="10B20873">
            <w:rPr>
              <w:lang w:val="sr-Latn-CS"/>
            </w:rPr>
            <w:t>3</w:t>
          </w:r>
          <w:r w:rsidRPr="10B20873" w:rsidR="10B20873">
            <w:rPr>
              <w:lang w:val="sr-Latn-CS"/>
            </w:rPr>
            <w:t>.20</w:t>
          </w:r>
          <w:r w:rsidRPr="10B20873" w:rsidR="10B20873">
            <w:rPr>
              <w:lang w:val="sr-Latn-CS"/>
            </w:rPr>
            <w:t>26</w:t>
          </w:r>
          <w:r w:rsidRPr="10B20873" w:rsidR="10B20873">
            <w:rPr>
              <w:lang w:val="sr-Latn-CS"/>
            </w:rPr>
            <w:t>. god.</w:t>
          </w:r>
        </w:p>
      </w:tc>
    </w:tr>
    <w:tr xmlns:wp14="http://schemas.microsoft.com/office/word/2010/wordml" w:rsidRPr="006D0694" w:rsidR="002343C5" w:rsidTr="10B20873" w14:paraId="2BA7D040" wp14:textId="77777777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Mar/>
        </w:tcPr>
        <w:p w:rsidRPr="006D0694" w:rsidR="002343C5" w:rsidP="002B4765" w:rsidRDefault="006F61C6" w14:paraId="6E9E3EEB" wp14:textId="58A756A4">
          <w:pPr>
            <w:rPr>
              <w:lang w:val="sr-Latn-CS"/>
            </w:rPr>
          </w:pPr>
          <w:r w:rsidRPr="10B20873" w:rsidR="10B20873">
            <w:rPr>
              <w:lang w:val="sr-Latn-CS"/>
            </w:rPr>
            <w:t>vinyld</w:t>
          </w:r>
        </w:p>
      </w:tc>
    </w:tr>
  </w:tbl>
  <w:p xmlns:wp14="http://schemas.microsoft.com/office/word/2010/wordml" w:rsidRPr="006D0694" w:rsidR="002343C5" w:rsidRDefault="002343C5" w14:paraId="08CE6F91" wp14:textId="77777777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343C5" w:rsidRDefault="002343C5" w14:paraId="110FFD37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06256461">
    <w:abstractNumId w:val="0"/>
  </w:num>
  <w:num w:numId="2" w16cid:durableId="1498691837">
    <w:abstractNumId w:val="1"/>
  </w:num>
  <w:num w:numId="3" w16cid:durableId="8993037">
    <w:abstractNumId w:val="2"/>
  </w:num>
  <w:num w:numId="4" w16cid:durableId="1987928178">
    <w:abstractNumId w:val="11"/>
  </w:num>
  <w:num w:numId="5" w16cid:durableId="11461199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9014839">
    <w:abstractNumId w:val="3"/>
  </w:num>
  <w:num w:numId="7" w16cid:durableId="1399747960">
    <w:abstractNumId w:val="7"/>
  </w:num>
  <w:num w:numId="8" w16cid:durableId="1177035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16248500">
    <w:abstractNumId w:val="4"/>
  </w:num>
  <w:num w:numId="10" w16cid:durableId="850026226">
    <w:abstractNumId w:val="8"/>
  </w:num>
  <w:num w:numId="11" w16cid:durableId="1015112021">
    <w:abstractNumId w:val="10"/>
  </w:num>
  <w:num w:numId="12" w16cid:durableId="1302228153">
    <w:abstractNumId w:val="9"/>
  </w:num>
  <w:num w:numId="13" w16cid:durableId="1252087919">
    <w:abstractNumId w:val="5"/>
  </w:num>
  <w:num w:numId="14" w16cid:durableId="1967157985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embedSystemFonts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xtTAyMTMxtjAzMzZW0lEKTi0uzszPAykwrgUA9lbIlywAAAA="/>
  </w:docVars>
  <w:rsids>
    <w:rsidRoot w:val="006F61C6"/>
    <w:rsid w:val="000012A9"/>
    <w:rsid w:val="000F5EE8"/>
    <w:rsid w:val="00103833"/>
    <w:rsid w:val="00151CDF"/>
    <w:rsid w:val="00157DAE"/>
    <w:rsid w:val="001E4E21"/>
    <w:rsid w:val="001F6798"/>
    <w:rsid w:val="00210E17"/>
    <w:rsid w:val="002343C5"/>
    <w:rsid w:val="0024759A"/>
    <w:rsid w:val="00257501"/>
    <w:rsid w:val="00260B17"/>
    <w:rsid w:val="002B4765"/>
    <w:rsid w:val="003312BC"/>
    <w:rsid w:val="00387292"/>
    <w:rsid w:val="003A4834"/>
    <w:rsid w:val="003C6C27"/>
    <w:rsid w:val="003D5CA3"/>
    <w:rsid w:val="003E416D"/>
    <w:rsid w:val="003F7DFE"/>
    <w:rsid w:val="00422B0E"/>
    <w:rsid w:val="0046548E"/>
    <w:rsid w:val="00490DC7"/>
    <w:rsid w:val="00495821"/>
    <w:rsid w:val="004A22E8"/>
    <w:rsid w:val="0053248E"/>
    <w:rsid w:val="005430FA"/>
    <w:rsid w:val="00555767"/>
    <w:rsid w:val="00574004"/>
    <w:rsid w:val="005A054F"/>
    <w:rsid w:val="00603FEB"/>
    <w:rsid w:val="00614EF5"/>
    <w:rsid w:val="00670936"/>
    <w:rsid w:val="006776CF"/>
    <w:rsid w:val="006D0694"/>
    <w:rsid w:val="006D41CE"/>
    <w:rsid w:val="006F61C6"/>
    <w:rsid w:val="007A2854"/>
    <w:rsid w:val="007E1F8E"/>
    <w:rsid w:val="0081471E"/>
    <w:rsid w:val="00835400"/>
    <w:rsid w:val="0084235B"/>
    <w:rsid w:val="00851B00"/>
    <w:rsid w:val="00870F50"/>
    <w:rsid w:val="008E29EF"/>
    <w:rsid w:val="008E3870"/>
    <w:rsid w:val="008F13A1"/>
    <w:rsid w:val="009207A8"/>
    <w:rsid w:val="0093054F"/>
    <w:rsid w:val="00995C29"/>
    <w:rsid w:val="0099694D"/>
    <w:rsid w:val="00A70277"/>
    <w:rsid w:val="00A74DEF"/>
    <w:rsid w:val="00A97B47"/>
    <w:rsid w:val="00AB1DE2"/>
    <w:rsid w:val="00AC06A4"/>
    <w:rsid w:val="00AE7AE3"/>
    <w:rsid w:val="00B10BF0"/>
    <w:rsid w:val="00B357AD"/>
    <w:rsid w:val="00B40827"/>
    <w:rsid w:val="00B549D9"/>
    <w:rsid w:val="00B75D52"/>
    <w:rsid w:val="00B93575"/>
    <w:rsid w:val="00BB7AAA"/>
    <w:rsid w:val="00BD39B8"/>
    <w:rsid w:val="00C24B5D"/>
    <w:rsid w:val="00C30C23"/>
    <w:rsid w:val="00C4723D"/>
    <w:rsid w:val="00C502CA"/>
    <w:rsid w:val="00CC420E"/>
    <w:rsid w:val="00CF694C"/>
    <w:rsid w:val="00D104B9"/>
    <w:rsid w:val="00D36260"/>
    <w:rsid w:val="00D62E1E"/>
    <w:rsid w:val="00D96EF7"/>
    <w:rsid w:val="00D97F08"/>
    <w:rsid w:val="00DF310B"/>
    <w:rsid w:val="00E464F7"/>
    <w:rsid w:val="00EA1072"/>
    <w:rsid w:val="00EB4996"/>
    <w:rsid w:val="00EC70CF"/>
    <w:rsid w:val="00F267E3"/>
    <w:rsid w:val="00F334DC"/>
    <w:rsid w:val="00F62203"/>
    <w:rsid w:val="00FD0ACA"/>
    <w:rsid w:val="02056674"/>
    <w:rsid w:val="028583DC"/>
    <w:rsid w:val="02E322ED"/>
    <w:rsid w:val="03BC4F2F"/>
    <w:rsid w:val="03DAAF80"/>
    <w:rsid w:val="047C445B"/>
    <w:rsid w:val="0538FC0E"/>
    <w:rsid w:val="0659F145"/>
    <w:rsid w:val="0682E783"/>
    <w:rsid w:val="068F21CE"/>
    <w:rsid w:val="08EDA701"/>
    <w:rsid w:val="095919F8"/>
    <w:rsid w:val="09D4E5B9"/>
    <w:rsid w:val="0B248510"/>
    <w:rsid w:val="0D7787FD"/>
    <w:rsid w:val="0F58599F"/>
    <w:rsid w:val="10B20873"/>
    <w:rsid w:val="118C89E7"/>
    <w:rsid w:val="141B03D0"/>
    <w:rsid w:val="191522D1"/>
    <w:rsid w:val="1A469D8E"/>
    <w:rsid w:val="1ACD3D10"/>
    <w:rsid w:val="1C7CB1BD"/>
    <w:rsid w:val="1CA16DA1"/>
    <w:rsid w:val="1CF4504D"/>
    <w:rsid w:val="1F51D214"/>
    <w:rsid w:val="1FD17A5C"/>
    <w:rsid w:val="1FEF36C2"/>
    <w:rsid w:val="20E09045"/>
    <w:rsid w:val="21B970B0"/>
    <w:rsid w:val="22C83F07"/>
    <w:rsid w:val="23168851"/>
    <w:rsid w:val="238CA21C"/>
    <w:rsid w:val="241B5F25"/>
    <w:rsid w:val="2428B904"/>
    <w:rsid w:val="265509D1"/>
    <w:rsid w:val="267D71E4"/>
    <w:rsid w:val="28F6B35D"/>
    <w:rsid w:val="2F3ADE44"/>
    <w:rsid w:val="323985D0"/>
    <w:rsid w:val="33E63B17"/>
    <w:rsid w:val="36927156"/>
    <w:rsid w:val="38927F02"/>
    <w:rsid w:val="3A9AAF64"/>
    <w:rsid w:val="3AC4EDEA"/>
    <w:rsid w:val="3AF1BBFB"/>
    <w:rsid w:val="3BB3E409"/>
    <w:rsid w:val="3DA8EE5F"/>
    <w:rsid w:val="3E5F2F7D"/>
    <w:rsid w:val="405015E7"/>
    <w:rsid w:val="40FD5B46"/>
    <w:rsid w:val="415E0697"/>
    <w:rsid w:val="4319E05A"/>
    <w:rsid w:val="4414721F"/>
    <w:rsid w:val="45653003"/>
    <w:rsid w:val="45E56AD0"/>
    <w:rsid w:val="48A66605"/>
    <w:rsid w:val="499A82C3"/>
    <w:rsid w:val="4A115EFF"/>
    <w:rsid w:val="4A3BFE2A"/>
    <w:rsid w:val="4A85532D"/>
    <w:rsid w:val="4A96B29E"/>
    <w:rsid w:val="4AE5A4DF"/>
    <w:rsid w:val="4B90EE4A"/>
    <w:rsid w:val="4B9BD6B5"/>
    <w:rsid w:val="4EE88EF0"/>
    <w:rsid w:val="4F39C103"/>
    <w:rsid w:val="50E0E55D"/>
    <w:rsid w:val="518CCF69"/>
    <w:rsid w:val="52B1D9B7"/>
    <w:rsid w:val="52C073BA"/>
    <w:rsid w:val="538AA73C"/>
    <w:rsid w:val="538C31DA"/>
    <w:rsid w:val="5513E132"/>
    <w:rsid w:val="562CED74"/>
    <w:rsid w:val="566DCDFD"/>
    <w:rsid w:val="56E78F12"/>
    <w:rsid w:val="574F6B05"/>
    <w:rsid w:val="57891A0E"/>
    <w:rsid w:val="57D2F9F3"/>
    <w:rsid w:val="58E88DF6"/>
    <w:rsid w:val="590974A1"/>
    <w:rsid w:val="593A83CA"/>
    <w:rsid w:val="598FAD47"/>
    <w:rsid w:val="5A27BEA0"/>
    <w:rsid w:val="5ABE6BD0"/>
    <w:rsid w:val="5C00A063"/>
    <w:rsid w:val="5C38D207"/>
    <w:rsid w:val="5D55C480"/>
    <w:rsid w:val="5F3EBA14"/>
    <w:rsid w:val="5F456268"/>
    <w:rsid w:val="5F986436"/>
    <w:rsid w:val="5FDC7BFD"/>
    <w:rsid w:val="60DB2E5D"/>
    <w:rsid w:val="62D92C23"/>
    <w:rsid w:val="63DF0A46"/>
    <w:rsid w:val="65196856"/>
    <w:rsid w:val="65CF291D"/>
    <w:rsid w:val="668C1BF8"/>
    <w:rsid w:val="66C53273"/>
    <w:rsid w:val="6765446C"/>
    <w:rsid w:val="6A0A3417"/>
    <w:rsid w:val="6A3D5283"/>
    <w:rsid w:val="6A9D4EB4"/>
    <w:rsid w:val="6AC5669D"/>
    <w:rsid w:val="6AD719E4"/>
    <w:rsid w:val="6B6A16F4"/>
    <w:rsid w:val="6C37BC8F"/>
    <w:rsid w:val="6D95A884"/>
    <w:rsid w:val="6F17E245"/>
    <w:rsid w:val="72761633"/>
    <w:rsid w:val="73560645"/>
    <w:rsid w:val="74FCD33C"/>
    <w:rsid w:val="76E46D53"/>
    <w:rsid w:val="785D4521"/>
    <w:rsid w:val="7887A38C"/>
    <w:rsid w:val="7AEE9A45"/>
    <w:rsid w:val="7C3888AD"/>
    <w:rsid w:val="7C414072"/>
    <w:rsid w:val="7D7DE586"/>
    <w:rsid w:val="7E42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BDABCB"/>
  <w15:chartTrackingRefBased/>
  <w15:docId w15:val="{4D7800CD-3CD4-4FE0-AD6B-D97BC0550A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nspace" w:customStyle="1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  <w:lang w:eastAsia="en-US"/>
    </w:rPr>
  </w:style>
  <w:style w:type="paragraph" w:styleId="paraspace" w:customStyle="1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  <w:lang w:eastAsia="en-US"/>
    </w:rPr>
  </w:style>
  <w:style w:type="table" w:styleId="TableGrid">
    <w:name w:val="Table Grid"/>
    <w:basedOn w:val="TableNormal"/>
    <w:rsid w:val="00A97B4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AB1DE2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799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77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425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4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93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961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50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96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theme" Target="theme/theme1.xml" Id="rId14" /><Relationship Type="http://schemas.openxmlformats.org/officeDocument/2006/relationships/footer" Target="footer4.xml" Id="R000f6f26e9664a56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ProjectPlan.dot</ap:Template>
  <ap:Application>Microsoft Word for the web</ap:Application>
  <ap:DocSecurity>0</ap:DocSecurity>
  <ap:ScaleCrop>false</ap:ScaleCrop>
  <ap:Company>ELFAK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Plan</dc:title>
  <dc:subject>C-Registration System</dc:subject>
  <dc:creator>Wylie College</dc:creator>
  <keywords/>
  <lastModifiedBy>Lazar Krstic</lastModifiedBy>
  <revision>5</revision>
  <lastPrinted>1999-04-23T21:49:00.0000000Z</lastPrinted>
  <dcterms:created xsi:type="dcterms:W3CDTF">2026-03-15T12:12:00.0000000Z</dcterms:created>
  <dcterms:modified xsi:type="dcterms:W3CDTF">2026-03-15T13:39:22.5637001Z</dcterms:modified>
</coreProperties>
</file>