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3372D3" w:rsidR="00206E1F" w:rsidP="5332E3D1" w:rsidRDefault="00206E1F" w14:paraId="29D6B04F" wp14:textId="2E2DE880">
      <w:pPr>
        <w:pStyle w:val="Title"/>
        <w:tabs>
          <w:tab w:val="left" w:leader="none" w:pos="2970"/>
          <w:tab w:val="left" w:leader="none" w:pos="3060"/>
        </w:tabs>
        <w:jc w:val="right"/>
        <w:rPr>
          <w:lang w:val="sr-Latn-CS"/>
        </w:rPr>
      </w:pPr>
      <w:r w:rsidRPr="5332E3D1" w:rsidR="6B0980CD">
        <w:rPr>
          <w:lang w:val="sr-Latn-CS"/>
        </w:rPr>
        <w:t>Vinlyd</w:t>
      </w:r>
      <w:r w:rsidRPr="5332E3D1" w:rsidR="7A4B9081">
        <w:rPr>
          <w:lang w:val="sr-Latn-CS"/>
        </w:rPr>
        <w:t xml:space="preserve"> </w:t>
      </w:r>
    </w:p>
    <w:p xmlns:wp14="http://schemas.microsoft.com/office/word/2010/wordml" w:rsidRPr="003372D3" w:rsidR="00206E1F" w:rsidRDefault="00397DD2" w14:paraId="795B3B50" wp14:textId="77777777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xmlns:wp14="http://schemas.microsoft.com/office/word/2010/wordml" w:rsidRPr="003372D3" w:rsidR="00206E1F" w:rsidRDefault="00206E1F" w14:paraId="672A6659" wp14:textId="77777777">
      <w:pPr>
        <w:pStyle w:val="Title"/>
        <w:jc w:val="right"/>
        <w:rPr>
          <w:lang w:val="sr-Latn-CS"/>
        </w:rPr>
      </w:pPr>
    </w:p>
    <w:p xmlns:wp14="http://schemas.microsoft.com/office/word/2010/wordml" w:rsidRPr="003372D3" w:rsidR="00206E1F" w:rsidP="003372D3" w:rsidRDefault="003372D3" w14:paraId="7E7B734B" wp14:textId="77777777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Pr="003372D3" w:rsidR="00206E1F">
        <w:rPr>
          <w:sz w:val="28"/>
          <w:lang w:val="sr-Latn-CS"/>
        </w:rPr>
        <w:t xml:space="preserve"> 1.0</w:t>
      </w:r>
    </w:p>
    <w:p xmlns:wp14="http://schemas.microsoft.com/office/word/2010/wordml" w:rsidRPr="003372D3" w:rsidR="00206E1F" w:rsidRDefault="00206E1F" w14:paraId="0A37501D" wp14:textId="77777777">
      <w:pPr>
        <w:pStyle w:val="Title"/>
        <w:rPr>
          <w:sz w:val="28"/>
          <w:lang w:val="sr-Latn-CS"/>
        </w:rPr>
        <w:sectPr w:rsidRPr="003372D3" w:rsidR="00206E1F">
          <w:headerReference w:type="default" r:id="rId7"/>
          <w:footerReference w:type="even" r:id="rId8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  <w:footerReference w:type="default" r:id="Rdcd7513a5caa487a"/>
        </w:sectPr>
      </w:pPr>
    </w:p>
    <w:p xmlns:wp14="http://schemas.microsoft.com/office/word/2010/wordml" w:rsidRPr="003372D3" w:rsidR="00206E1F" w:rsidRDefault="003372D3" w14:paraId="023F6467" wp14:textId="77777777">
      <w:pPr>
        <w:pStyle w:val="Title"/>
        <w:rPr>
          <w:lang w:val="sr-Latn-CS"/>
        </w:rPr>
      </w:pPr>
      <w:r>
        <w:rPr>
          <w:lang w:val="sr-Latn-CS"/>
        </w:rPr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xmlns:wp14="http://schemas.microsoft.com/office/word/2010/wordml" w:rsidRPr="003372D3" w:rsidR="00206E1F" w:rsidTr="5332E3D1" w14:paraId="29D06C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3372D3" w:rsidR="00206E1F" w:rsidRDefault="003372D3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3372D3" w:rsidR="00206E1F" w:rsidRDefault="003372D3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  <w:tcMar/>
          </w:tcPr>
          <w:p w:rsidRPr="003372D3" w:rsidR="00206E1F" w:rsidRDefault="003372D3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3372D3" w:rsidR="00206E1F" w:rsidRDefault="003372D3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3372D3" w:rsidR="003372D3" w:rsidTr="5332E3D1" w14:paraId="5F3D3B7E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3372D3" w:rsidR="003372D3" w:rsidP="00206E1F" w:rsidRDefault="00397DD2" w14:paraId="7487B73F" wp14:textId="525517ED">
            <w:pPr>
              <w:pStyle w:val="Tabletext"/>
              <w:rPr>
                <w:lang w:val="sr-Latn-CS"/>
              </w:rPr>
            </w:pPr>
            <w:r w:rsidRPr="5332E3D1" w:rsidR="2DFC4475">
              <w:rPr>
                <w:lang w:val="sr-Latn-CS"/>
              </w:rPr>
              <w:t>08</w:t>
            </w:r>
            <w:r w:rsidRPr="5332E3D1" w:rsidR="5DC8D349">
              <w:rPr>
                <w:lang w:val="sr-Latn-CS"/>
              </w:rPr>
              <w:t>.0</w:t>
            </w:r>
            <w:r w:rsidRPr="5332E3D1" w:rsidR="3B4FEF0D">
              <w:rPr>
                <w:lang w:val="sr-Latn-CS"/>
              </w:rPr>
              <w:t>5</w:t>
            </w:r>
            <w:r w:rsidRPr="5332E3D1" w:rsidR="5DC8D349">
              <w:rPr>
                <w:lang w:val="sr-Latn-CS"/>
              </w:rPr>
              <w:t>.20</w:t>
            </w:r>
            <w:r w:rsidRPr="5332E3D1" w:rsidR="6B6BEF8F">
              <w:rPr>
                <w:lang w:val="sr-Latn-CS"/>
              </w:rPr>
              <w:t>26</w:t>
            </w:r>
          </w:p>
        </w:tc>
        <w:tc>
          <w:tcPr>
            <w:tcW w:w="1152" w:type="dxa"/>
            <w:tcMar/>
          </w:tcPr>
          <w:p w:rsidRPr="003372D3" w:rsidR="003372D3" w:rsidP="00206E1F" w:rsidRDefault="00397DD2" w14:paraId="5BD9F438" wp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Nacrt</w:t>
            </w:r>
          </w:p>
        </w:tc>
        <w:tc>
          <w:tcPr>
            <w:tcW w:w="3744" w:type="dxa"/>
            <w:tcMar/>
          </w:tcPr>
          <w:p w:rsidRPr="003372D3" w:rsidR="003372D3" w:rsidP="00206E1F" w:rsidRDefault="00397DD2" w14:paraId="637F0B55" wp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Mar/>
          </w:tcPr>
          <w:p w:rsidRPr="003372D3" w:rsidR="003372D3" w:rsidP="003372D3" w:rsidRDefault="003372D3" w14:paraId="52F5AC35" wp14:textId="1B27AE6C">
            <w:pPr>
              <w:pStyle w:val="Tabletext"/>
              <w:rPr>
                <w:lang w:val="sr-Latn-CS"/>
              </w:rPr>
            </w:pPr>
            <w:r w:rsidRPr="5332E3D1" w:rsidR="03E8961B">
              <w:rPr>
                <w:lang w:val="sr-Latn-CS"/>
              </w:rPr>
              <w:t>Lazar</w:t>
            </w:r>
          </w:p>
        </w:tc>
      </w:tr>
      <w:tr xmlns:wp14="http://schemas.microsoft.com/office/word/2010/wordml" w:rsidRPr="003372D3" w:rsidR="003372D3" w:rsidTr="5332E3D1" w14:paraId="4F50271D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3372D3" w:rsidR="003372D3" w:rsidRDefault="00397DD2" w14:paraId="578AC084" wp14:textId="668E29E9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3372D3" w:rsidR="003372D3" w:rsidRDefault="00397DD2" w14:paraId="4B3AA50C" wp14:textId="1C9EAD9E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397DD2" w:rsidR="003372D3" w:rsidRDefault="00397DD2" w14:paraId="1585985E" wp14:textId="463357B1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3372D3" w:rsidR="003372D3" w:rsidRDefault="00397DD2" w14:paraId="4D85E1D3" wp14:textId="5B94D7D1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3372D3" w:rsidR="003372D3" w:rsidTr="5332E3D1" w14:paraId="5DAB6C7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3372D3" w:rsidR="003372D3" w:rsidRDefault="003372D3" w14:paraId="02EB378F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3372D3" w:rsidR="003372D3" w:rsidRDefault="003372D3" w14:paraId="6A05A809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3372D3" w:rsidR="003372D3" w:rsidRDefault="003372D3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3372D3" w:rsidR="003372D3" w:rsidRDefault="003372D3" w14:paraId="41C8F396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3372D3" w:rsidR="003372D3" w:rsidTr="5332E3D1" w14:paraId="72A3D3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3372D3" w:rsidR="003372D3" w:rsidRDefault="003372D3" w14:paraId="0D0B940D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3372D3" w:rsidR="003372D3" w:rsidRDefault="003372D3" w14:paraId="0E27B00A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3372D3" w:rsidR="003372D3" w:rsidRDefault="003372D3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3372D3" w:rsidR="003372D3" w:rsidRDefault="003372D3" w14:paraId="44EAFD9C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3372D3" w:rsidR="00206E1F" w:rsidRDefault="00206E1F" w14:paraId="4B94D5A5" wp14:textId="77777777">
      <w:pPr>
        <w:rPr>
          <w:lang w:val="sr-Latn-CS"/>
        </w:rPr>
      </w:pPr>
    </w:p>
    <w:p xmlns:wp14="http://schemas.microsoft.com/office/word/2010/wordml" w:rsidRPr="003372D3" w:rsidR="00206E1F" w:rsidP="003372D3" w:rsidRDefault="00206E1F" w14:paraId="414DD773" wp14:textId="48B5288B">
      <w:pPr>
        <w:pStyle w:val="Title"/>
        <w:rPr>
          <w:lang w:val="sr-Latn-CS"/>
        </w:rPr>
      </w:pPr>
      <w:r w:rsidRPr="5332E3D1">
        <w:rPr>
          <w:lang w:val="sr-Latn-CS"/>
        </w:rPr>
        <w:br w:type="page"/>
      </w:r>
      <w:r w:rsidRPr="5332E3D1" w:rsidR="5DC8D349">
        <w:rPr>
          <w:lang w:val="sr-Latn-CS"/>
        </w:rPr>
        <w:t>Sadrža</w:t>
      </w:r>
      <w:r w:rsidRPr="5332E3D1" w:rsidR="327A1034">
        <w:rPr>
          <w:lang w:val="sr-Latn-CS"/>
        </w:rPr>
        <w:t>j</w:t>
      </w:r>
    </w:p>
    <w:p xmlns:wp14="http://schemas.microsoft.com/office/word/2010/wordml" w:rsidR="00B93B67" w:rsidP="5332E3D1" w:rsidRDefault="00206E1F" w14:paraId="0960639C" wp14:textId="13D798CA">
      <w:pPr>
        <w:pStyle w:val="TOC1"/>
        <w:tabs>
          <w:tab w:val="left" w:leader="none" w:pos="390"/>
          <w:tab w:val="right" w:leader="none" w:pos="9360"/>
        </w:tabs>
        <w:rPr>
          <w:noProof/>
          <w:sz w:val="24"/>
          <w:szCs w:val="24"/>
          <w:lang w:val="sr-Latn-CS"/>
        </w:rPr>
      </w:pPr>
      <w:r>
        <w:fldChar w:fldCharType="begin"/>
      </w:r>
      <w:r>
        <w:instrText xml:space="preserve">TOC \o "1-9" \z \u</w:instrText>
      </w:r>
      <w:r>
        <w:fldChar w:fldCharType="separate"/>
      </w:r>
      <w:r w:rsidR="5332E3D1">
        <w:rPr/>
        <w:t>1.</w:t>
      </w:r>
      <w:r>
        <w:tab/>
      </w:r>
      <w:r w:rsidR="5332E3D1">
        <w:rPr/>
        <w:t>Cilj dokumenta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3</w:t>
      </w:r>
      <w:r>
        <w:fldChar w:fldCharType="end"/>
      </w:r>
    </w:p>
    <w:p xmlns:wp14="http://schemas.microsoft.com/office/word/2010/wordml" w:rsidR="00B93B67" w:rsidP="5332E3D1" w:rsidRDefault="00B93B67" w14:paraId="61FD0086" wp14:textId="4B725748">
      <w:pPr>
        <w:pStyle w:val="TOC1"/>
        <w:tabs>
          <w:tab w:val="left" w:leader="none" w:pos="39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2.</w:t>
      </w:r>
      <w:r>
        <w:tab/>
      </w:r>
      <w:r w:rsidR="5332E3D1">
        <w:rPr/>
        <w:t>Opseg dokumenta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3</w:t>
      </w:r>
      <w:r>
        <w:fldChar w:fldCharType="end"/>
      </w:r>
    </w:p>
    <w:p xmlns:wp14="http://schemas.microsoft.com/office/word/2010/wordml" w:rsidR="00B93B67" w:rsidP="5332E3D1" w:rsidRDefault="00B93B67" w14:paraId="7C8D346E" wp14:textId="46E5F176">
      <w:pPr>
        <w:pStyle w:val="TOC1"/>
        <w:tabs>
          <w:tab w:val="left" w:leader="none" w:pos="39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3.</w:t>
      </w:r>
      <w:r>
        <w:tab/>
      </w:r>
      <w:r w:rsidR="5332E3D1">
        <w:rPr/>
        <w:t>Reference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3</w:t>
      </w:r>
      <w:r>
        <w:fldChar w:fldCharType="end"/>
      </w:r>
    </w:p>
    <w:p xmlns:wp14="http://schemas.microsoft.com/office/word/2010/wordml" w:rsidR="00B93B67" w:rsidP="5332E3D1" w:rsidRDefault="00B93B67" w14:paraId="02EAE8FB" wp14:textId="71AE980F">
      <w:pPr>
        <w:pStyle w:val="TOC1"/>
        <w:tabs>
          <w:tab w:val="left" w:leader="none" w:pos="39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4.</w:t>
      </w:r>
      <w:r>
        <w:tab/>
      </w:r>
      <w:r w:rsidR="5332E3D1">
        <w:rPr/>
        <w:t>Pregled slučajeva korišćenja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3</w:t>
      </w:r>
      <w:r>
        <w:fldChar w:fldCharType="end"/>
      </w:r>
    </w:p>
    <w:p xmlns:wp14="http://schemas.microsoft.com/office/word/2010/wordml" w:rsidR="00B93B67" w:rsidP="5332E3D1" w:rsidRDefault="00B93B67" w14:paraId="1C04CBCE" wp14:textId="0A894819">
      <w:pPr>
        <w:pStyle w:val="TOC1"/>
        <w:tabs>
          <w:tab w:val="left" w:leader="none" w:pos="39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5.</w:t>
      </w:r>
      <w:r>
        <w:tab/>
      </w:r>
      <w:r w:rsidR="5332E3D1">
        <w:rPr/>
        <w:t>Profili korisnika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5</w:t>
      </w:r>
      <w:r>
        <w:fldChar w:fldCharType="end"/>
      </w:r>
    </w:p>
    <w:p xmlns:wp14="http://schemas.microsoft.com/office/word/2010/wordml" w:rsidR="00B93B67" w:rsidP="5332E3D1" w:rsidRDefault="00B93B67" w14:paraId="4D76ED65" wp14:textId="21CAE015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5.1</w:t>
      </w:r>
      <w:r>
        <w:tab/>
      </w:r>
      <w:r w:rsidR="5332E3D1">
        <w:rPr/>
        <w:t>Posetilac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5</w:t>
      </w:r>
      <w:r>
        <w:fldChar w:fldCharType="end"/>
      </w:r>
    </w:p>
    <w:p xmlns:wp14="http://schemas.microsoft.com/office/word/2010/wordml" w:rsidR="00B93B67" w:rsidP="5332E3D1" w:rsidRDefault="00B93B67" w14:paraId="5DFEA1F1" wp14:textId="4566C8FE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5.2</w:t>
      </w:r>
      <w:r>
        <w:tab/>
      </w:r>
      <w:r w:rsidR="5332E3D1">
        <w:rPr/>
        <w:t>Prijavljeni korisnik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5</w:t>
      </w:r>
      <w:r>
        <w:fldChar w:fldCharType="end"/>
      </w:r>
    </w:p>
    <w:p xmlns:wp14="http://schemas.microsoft.com/office/word/2010/wordml" w:rsidR="00B93B67" w:rsidP="5332E3D1" w:rsidRDefault="00B93B67" w14:paraId="1F96CCD0" wp14:textId="02E1B959">
      <w:pPr>
        <w:pStyle w:val="TOC1"/>
        <w:tabs>
          <w:tab w:val="left" w:leader="none" w:pos="39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</w:t>
      </w:r>
      <w:r>
        <w:tab/>
      </w:r>
      <w:r w:rsidR="5332E3D1">
        <w:rPr/>
        <w:t>Opis slučajeva korišćenja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6</w:t>
      </w:r>
      <w:r>
        <w:fldChar w:fldCharType="end"/>
      </w:r>
    </w:p>
    <w:p xmlns:wp14="http://schemas.microsoft.com/office/word/2010/wordml" w:rsidR="00B93B67" w:rsidP="5332E3D1" w:rsidRDefault="00B93B67" w14:paraId="0958AF4A" wp14:textId="149A669B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6.1</w:t>
      </w:r>
      <w:r>
        <w:tab/>
      </w:r>
      <w:r w:rsidR="5332E3D1">
        <w:rPr/>
        <w:t>Registracija i prijava korisnika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6</w:t>
      </w:r>
      <w:r>
        <w:fldChar w:fldCharType="end"/>
      </w:r>
    </w:p>
    <w:p xmlns:wp14="http://schemas.microsoft.com/office/word/2010/wordml" w:rsidR="00B93B67" w:rsidP="5332E3D1" w:rsidRDefault="00B93B67" w14:paraId="781D0539" wp14:textId="44139FAF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6.2</w:t>
      </w:r>
      <w:r>
        <w:tab/>
      </w:r>
      <w:r w:rsidR="5332E3D1">
        <w:rPr/>
        <w:t>Ocenjivanje albuma ili pesme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6</w:t>
      </w:r>
      <w:r>
        <w:fldChar w:fldCharType="end"/>
      </w:r>
    </w:p>
    <w:p xmlns:wp14="http://schemas.microsoft.com/office/word/2010/wordml" w:rsidR="00B93B67" w:rsidP="5332E3D1" w:rsidRDefault="00B93B67" w14:paraId="2A9EFFDD" wp14:textId="40061146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6.3</w:t>
      </w:r>
      <w:r>
        <w:tab/>
      </w:r>
      <w:r w:rsidR="5332E3D1">
        <w:rPr/>
        <w:t>Pregled i pretraga albuma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7</w:t>
      </w:r>
      <w:r>
        <w:fldChar w:fldCharType="end"/>
      </w:r>
    </w:p>
    <w:p xmlns:wp14="http://schemas.microsoft.com/office/word/2010/wordml" w:rsidR="00B93B67" w:rsidP="5332E3D1" w:rsidRDefault="00B93B67" w14:paraId="2AC0D53E" wp14:textId="591004B8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6.4</w:t>
      </w:r>
      <w:r>
        <w:tab/>
      </w:r>
      <w:r w:rsidR="5332E3D1">
        <w:rPr/>
        <w:t>Upravljanje plejlistom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8</w:t>
      </w:r>
      <w:r>
        <w:fldChar w:fldCharType="end"/>
      </w:r>
    </w:p>
    <w:p xmlns:wp14="http://schemas.microsoft.com/office/word/2010/wordml" w:rsidR="00B93B67" w:rsidP="5332E3D1" w:rsidRDefault="00B93B67" w14:paraId="1323BC32" wp14:textId="248F70C0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6.5</w:t>
      </w:r>
      <w:r>
        <w:tab/>
      </w:r>
      <w:r w:rsidR="5332E3D1">
        <w:rPr/>
        <w:t>Pretraga i praćenje korisnika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8</w:t>
      </w:r>
      <w:r>
        <w:fldChar w:fldCharType="end"/>
      </w:r>
    </w:p>
    <w:p xmlns:wp14="http://schemas.microsoft.com/office/word/2010/wordml" w:rsidR="00B93B67" w:rsidP="5332E3D1" w:rsidRDefault="00B93B67" w14:paraId="60F47F61" wp14:textId="49917FD4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6.6</w:t>
      </w:r>
      <w:r>
        <w:tab/>
      </w:r>
      <w:r w:rsidR="5332E3D1">
        <w:rPr/>
        <w:t>Pregled aktivnosti prijatelja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9</w:t>
      </w:r>
      <w:r>
        <w:fldChar w:fldCharType="end"/>
      </w:r>
    </w:p>
    <w:p xmlns:wp14="http://schemas.microsoft.com/office/word/2010/wordml" w:rsidR="00B93B67" w:rsidP="5332E3D1" w:rsidRDefault="00B93B67" w14:paraId="12CB2EE8" wp14:textId="0F057E1F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6.7</w:t>
      </w:r>
      <w:r>
        <w:tab/>
      </w:r>
      <w:r w:rsidR="5332E3D1">
        <w:rPr/>
        <w:t>Prikaz popularnih albuma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9</w:t>
      </w:r>
      <w:r>
        <w:fldChar w:fldCharType="end"/>
      </w:r>
    </w:p>
    <w:p xmlns:wp14="http://schemas.microsoft.com/office/word/2010/wordml" w:rsidR="00B93B67" w:rsidP="5332E3D1" w:rsidRDefault="00B93B67" w14:paraId="193FD29C" wp14:textId="7A629E4A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6.8</w:t>
      </w:r>
      <w:r>
        <w:tab/>
      </w:r>
      <w:r w:rsidR="5332E3D1">
        <w:rPr/>
        <w:t>Ažuriranje ličnih podataka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10</w:t>
      </w:r>
      <w:r>
        <w:fldChar w:fldCharType="end"/>
      </w:r>
    </w:p>
    <w:p xmlns:wp14="http://schemas.microsoft.com/office/word/2010/wordml" w:rsidR="00B93B67" w:rsidP="5332E3D1" w:rsidRDefault="00B93B67" w14:paraId="5C7C61FF" wp14:textId="6C568651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6.9</w:t>
      </w:r>
      <w:r>
        <w:tab/>
      </w:r>
      <w:r w:rsidR="5332E3D1">
        <w:rPr/>
        <w:t>Prikaz svih personalizovanih lista albuma koje je korisnik kreirao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10</w:t>
      </w:r>
      <w:r>
        <w:fldChar w:fldCharType="end"/>
      </w:r>
    </w:p>
    <w:p xmlns:wp14="http://schemas.microsoft.com/office/word/2010/wordml" w:rsidR="00B93B67" w:rsidP="5332E3D1" w:rsidRDefault="00B93B67" w14:paraId="36DEA386" wp14:textId="4434436E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6.10</w:t>
      </w:r>
      <w:r>
        <w:tab/>
      </w:r>
      <w:r w:rsidR="5332E3D1">
        <w:rPr/>
        <w:t>Editovanje svojih plejlista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11</w:t>
      </w:r>
      <w:r>
        <w:fldChar w:fldCharType="end"/>
      </w:r>
    </w:p>
    <w:p xmlns:wp14="http://schemas.microsoft.com/office/word/2010/wordml" w:rsidR="00B93B67" w:rsidP="5332E3D1" w:rsidRDefault="00B93B67" w14:paraId="7EC23B9B" wp14:textId="7BCF5E7F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6.11</w:t>
      </w:r>
      <w:r>
        <w:tab/>
      </w:r>
      <w:r w:rsidR="5332E3D1">
        <w:rPr/>
        <w:t>Povezivanje sa Spotify servisom i prikaz aktivnosti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11</w:t>
      </w:r>
      <w:r>
        <w:fldChar w:fldCharType="end"/>
      </w:r>
    </w:p>
    <w:p xmlns:wp14="http://schemas.microsoft.com/office/word/2010/wordml" w:rsidR="00B93B67" w:rsidP="5332E3D1" w:rsidRDefault="00B93B67" w14:paraId="753F61AF" wp14:textId="5C4FD0AD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6.12</w:t>
      </w:r>
      <w:r>
        <w:tab/>
      </w:r>
      <w:r w:rsidR="5332E3D1">
        <w:rPr/>
        <w:t>Pregled community sekcije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12</w:t>
      </w:r>
      <w:r>
        <w:fldChar w:fldCharType="end"/>
      </w:r>
    </w:p>
    <w:p xmlns:wp14="http://schemas.microsoft.com/office/word/2010/wordml" w:rsidR="00B93B67" w:rsidP="5332E3D1" w:rsidRDefault="00B93B67" w14:paraId="4ABD6A88" wp14:textId="1D591FCB">
      <w:pPr>
        <w:pStyle w:val="TOC1"/>
        <w:tabs>
          <w:tab w:val="left" w:leader="none" w:pos="39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7.</w:t>
      </w:r>
      <w:r>
        <w:tab/>
      </w:r>
      <w:r w:rsidR="5332E3D1">
        <w:rPr/>
        <w:t>Dodatni zahtevi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12</w:t>
      </w:r>
      <w:r>
        <w:fldChar w:fldCharType="end"/>
      </w:r>
    </w:p>
    <w:p xmlns:wp14="http://schemas.microsoft.com/office/word/2010/wordml" w:rsidR="00B93B67" w:rsidP="5332E3D1" w:rsidRDefault="00B93B67" w14:paraId="670A23EE" wp14:textId="1653B568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7.1</w:t>
      </w:r>
      <w:r>
        <w:tab/>
      </w:r>
      <w:r w:rsidR="5332E3D1">
        <w:rPr/>
        <w:t>Funkcionalnost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13</w:t>
      </w:r>
      <w:r>
        <w:fldChar w:fldCharType="end"/>
      </w:r>
    </w:p>
    <w:p xmlns:wp14="http://schemas.microsoft.com/office/word/2010/wordml" w:rsidR="00B93B67" w:rsidP="5332E3D1" w:rsidRDefault="00B93B67" w14:paraId="765EF622" wp14:textId="5732DA53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7.2</w:t>
      </w:r>
      <w:r>
        <w:tab/>
      </w:r>
      <w:r w:rsidR="5332E3D1">
        <w:rPr/>
        <w:t>Upotrebivost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13</w:t>
      </w:r>
      <w:r>
        <w:fldChar w:fldCharType="end"/>
      </w:r>
    </w:p>
    <w:p xmlns:wp14="http://schemas.microsoft.com/office/word/2010/wordml" w:rsidR="00B93B67" w:rsidP="5332E3D1" w:rsidRDefault="00B93B67" w14:paraId="123E8EB8" wp14:textId="4DD3C43F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7.3</w:t>
      </w:r>
      <w:r>
        <w:tab/>
      </w:r>
      <w:r w:rsidR="5332E3D1">
        <w:rPr/>
        <w:t>Pouzdanost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13</w:t>
      </w:r>
      <w:r>
        <w:fldChar w:fldCharType="end"/>
      </w:r>
    </w:p>
    <w:p xmlns:wp14="http://schemas.microsoft.com/office/word/2010/wordml" w:rsidR="00B93B67" w:rsidP="5332E3D1" w:rsidRDefault="00B93B67" w14:paraId="7F544ECD" wp14:textId="4D0F8E91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7.4</w:t>
      </w:r>
      <w:r>
        <w:tab/>
      </w:r>
      <w:r w:rsidR="5332E3D1">
        <w:rPr/>
        <w:t>Performanse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13</w:t>
      </w:r>
      <w:r>
        <w:fldChar w:fldCharType="end"/>
      </w:r>
    </w:p>
    <w:p xmlns:wp14="http://schemas.microsoft.com/office/word/2010/wordml" w:rsidR="00B93B67" w:rsidP="5332E3D1" w:rsidRDefault="00B93B67" w14:paraId="5E334964" wp14:textId="1EEADCF5">
      <w:pPr>
        <w:pStyle w:val="TOC2"/>
        <w:tabs>
          <w:tab w:val="left" w:leader="none" w:pos="600"/>
          <w:tab w:val="right" w:leader="none" w:pos="9360"/>
        </w:tabs>
        <w:rPr>
          <w:noProof/>
          <w:sz w:val="24"/>
          <w:szCs w:val="24"/>
          <w:lang w:val="sr-Latn-CS"/>
        </w:rPr>
      </w:pPr>
      <w:r w:rsidR="5332E3D1">
        <w:rPr/>
        <w:t>7.5</w:t>
      </w:r>
      <w:r>
        <w:tab/>
      </w:r>
      <w:r w:rsidR="5332E3D1">
        <w:rPr/>
        <w:t>Ograničenja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5332E3D1">
        <w:rPr/>
        <w:t>13</w:t>
      </w:r>
      <w:r>
        <w:fldChar w:fldCharType="end"/>
      </w:r>
    </w:p>
    <w:p xmlns:wp14="http://schemas.microsoft.com/office/word/2010/wordml" w:rsidRPr="003372D3" w:rsidR="00206E1F" w:rsidP="00397DD2" w:rsidRDefault="00206E1F" w14:paraId="2FEF77B7" wp14:textId="1A909A61">
      <w:pPr>
        <w:pStyle w:val="Title"/>
        <w:tabs>
          <w:tab w:val="left" w:pos="540"/>
        </w:tabs>
        <w:rPr>
          <w:lang w:val="sr-Latn-CS"/>
        </w:rPr>
      </w:pPr>
    </w:p>
    <w:p w:rsidR="5332E3D1" w:rsidRDefault="5332E3D1" w14:paraId="2FCD73C6" w14:textId="2ED9DE88">
      <w:r>
        <w:br w:type="page"/>
      </w:r>
    </w:p>
    <w:p w:rsidR="5332E3D1" w:rsidP="5332E3D1" w:rsidRDefault="5332E3D1" w14:paraId="1D8D8C37" w14:textId="38F2F554">
      <w:pPr>
        <w:pStyle w:val="Title"/>
        <w:tabs>
          <w:tab w:val="left" w:leader="none" w:pos="540"/>
        </w:tabs>
        <w:rPr>
          <w:lang w:val="sr-Latn-CS"/>
        </w:rPr>
      </w:pPr>
      <w:r w:rsidRPr="5332E3D1">
        <w:rPr>
          <w:rFonts w:ascii="Times New Roman" w:hAnsi="Times New Roman"/>
          <w:b w:val="0"/>
          <w:bCs w:val="0"/>
          <w:sz w:val="20"/>
          <w:szCs w:val="20"/>
          <w:lang w:val="sr-Latn-CS"/>
        </w:rPr>
        <w:fldChar w:fldCharType="end"/>
      </w:r>
    </w:p>
    <w:p xmlns:wp14="http://schemas.microsoft.com/office/word/2010/wordml" w:rsidRPr="003372D3" w:rsidR="00206E1F" w:rsidRDefault="003372D3" w14:paraId="362FD78F" wp14:textId="77777777">
      <w:pPr>
        <w:pStyle w:val="Heading1"/>
        <w:rPr>
          <w:lang w:val="sr-Latn-CS"/>
        </w:rPr>
      </w:pPr>
      <w:bookmarkStart w:name="_Toc163018886" w:id="0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xmlns:wp14="http://schemas.microsoft.com/office/word/2010/wordml" w:rsidRPr="003372D3" w:rsidR="00206E1F" w:rsidP="00397DD2" w:rsidRDefault="00B849B5" w14:paraId="1FAC8858" wp14:textId="42DD06CA">
      <w:pPr>
        <w:pStyle w:val="BodyText"/>
        <w:rPr>
          <w:lang w:val="sr-Latn-CS"/>
        </w:rPr>
      </w:pPr>
      <w:r w:rsidRPr="5332E3D1" w:rsidR="2EE8617A">
        <w:rPr>
          <w:lang w:val="sr-Latn-CS"/>
        </w:rPr>
        <w:t xml:space="preserve">Cilj ovog dokumenta je </w:t>
      </w:r>
      <w:r w:rsidRPr="5332E3D1" w:rsidR="5F9AA4FD">
        <w:rPr>
          <w:lang w:val="sr-Latn-CS"/>
        </w:rPr>
        <w:t>specifikacija</w:t>
      </w:r>
      <w:r w:rsidRPr="5332E3D1" w:rsidR="2EE8617A">
        <w:rPr>
          <w:lang w:val="sr-Latn-CS"/>
        </w:rPr>
        <w:t xml:space="preserve"> zahteva </w:t>
      </w:r>
      <w:r w:rsidRPr="5332E3D1" w:rsidR="5F9AA4FD">
        <w:rPr>
          <w:lang w:val="sr-Latn-CS"/>
        </w:rPr>
        <w:t>u pogledu detaljnog opisa slučajeva korišćenja</w:t>
      </w:r>
      <w:r w:rsidRPr="5332E3D1" w:rsidR="2EE8617A">
        <w:rPr>
          <w:lang w:val="sr-Latn-CS"/>
        </w:rPr>
        <w:t xml:space="preserve"> </w:t>
      </w:r>
      <w:r w:rsidRPr="5332E3D1" w:rsidR="3FDCF15D">
        <w:rPr>
          <w:lang w:val="sr-Latn-CS"/>
        </w:rPr>
        <w:t>Vinlyd web aplikacije.</w:t>
      </w:r>
    </w:p>
    <w:p xmlns:wp14="http://schemas.microsoft.com/office/word/2010/wordml" w:rsidRPr="003372D3" w:rsidR="00206E1F" w:rsidRDefault="003372D3" w14:paraId="1AA9D462" wp14:textId="77777777">
      <w:pPr>
        <w:pStyle w:val="Heading1"/>
        <w:rPr>
          <w:lang w:val="sr-Latn-CS"/>
        </w:rPr>
      </w:pPr>
      <w:bookmarkStart w:name="_Toc163018887" w:id="1"/>
      <w:r w:rsidRPr="5332E3D1" w:rsidR="5DC8D349">
        <w:rPr>
          <w:lang w:val="sr-Latn-CS"/>
        </w:rPr>
        <w:t>Opseg</w:t>
      </w:r>
      <w:r w:rsidRPr="5332E3D1" w:rsidR="31EF252C">
        <w:rPr>
          <w:lang w:val="sr-Latn-CS"/>
        </w:rPr>
        <w:t xml:space="preserve"> dokumenta</w:t>
      </w:r>
      <w:bookmarkEnd w:id="1"/>
    </w:p>
    <w:p w:rsidR="344943B6" w:rsidP="5332E3D1" w:rsidRDefault="344943B6" w14:paraId="260CCA4C" w14:textId="224686EF">
      <w:pPr>
        <w:pStyle w:val="Normal"/>
        <w:rPr>
          <w:lang w:val="sr-Latn-CS"/>
        </w:rPr>
      </w:pPr>
      <w:r w:rsidRPr="5332E3D1" w:rsidR="344943B6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Dokument se odnosi na web aplikaciju </w:t>
      </w:r>
      <w:r w:rsidRPr="5332E3D1" w:rsidR="344943B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sr-Latn-CS"/>
        </w:rPr>
        <w:t>Vinyld</w:t>
      </w:r>
      <w:r w:rsidRPr="5332E3D1" w:rsidR="344943B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sr-Latn-CS"/>
        </w:rPr>
        <w:t xml:space="preserve"> koja predstavlja društvenu platformu za ljubitelje muzike. </w:t>
      </w:r>
      <w:r>
        <w:tab/>
      </w:r>
      <w:r w:rsidRPr="5332E3D1" w:rsidR="344943B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sr-Latn-CS"/>
        </w:rPr>
        <w:t xml:space="preserve">Sistem omogućava korisnicima pretragu albuma, ocenjivanje, pisanje recenzija i praćenje aktivnosti </w:t>
      </w:r>
      <w:r>
        <w:tab/>
      </w:r>
      <w:r w:rsidRPr="5332E3D1" w:rsidR="344943B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sr-Latn-CS"/>
        </w:rPr>
        <w:t>prijatelja.</w:t>
      </w:r>
    </w:p>
    <w:p xmlns:wp14="http://schemas.microsoft.com/office/word/2010/wordml" w:rsidRPr="003372D3" w:rsidR="00206E1F" w:rsidRDefault="003372D3" w14:paraId="6F3B69C3" wp14:textId="77777777">
      <w:pPr>
        <w:pStyle w:val="Heading1"/>
        <w:rPr>
          <w:lang w:val="sr-Latn-CS"/>
        </w:rPr>
      </w:pPr>
      <w:bookmarkStart w:name="_Toc163018888" w:id="2"/>
      <w:r>
        <w:rPr>
          <w:lang w:val="sr-Latn-CS"/>
        </w:rPr>
        <w:t>Reference</w:t>
      </w:r>
      <w:bookmarkEnd w:id="2"/>
    </w:p>
    <w:p xmlns:wp14="http://schemas.microsoft.com/office/word/2010/wordml" w:rsidRPr="003372D3" w:rsidR="00206E1F" w:rsidRDefault="003372D3" w14:paraId="207EE3DF" wp14:textId="77777777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Pr="003372D3" w:rsidR="00206E1F">
        <w:rPr>
          <w:lang w:val="sr-Latn-CS"/>
        </w:rPr>
        <w:t>:</w:t>
      </w:r>
    </w:p>
    <w:p xmlns:wp14="http://schemas.microsoft.com/office/word/2010/wordml" w:rsidR="00DE518F" w:rsidP="00DE3C0B" w:rsidRDefault="00DE518F" w14:paraId="6D446ACD" wp14:textId="345A3DAE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 w:rsidRPr="5332E3D1" w:rsidR="0A710D48">
        <w:rPr>
          <w:lang w:val="sr-Latn-CS"/>
        </w:rPr>
        <w:t>Vinlyd</w:t>
      </w:r>
      <w:r w:rsidRPr="5332E3D1" w:rsidR="22D51DAF">
        <w:rPr>
          <w:lang w:val="sr-Latn-CS"/>
        </w:rPr>
        <w:t xml:space="preserve"> – Predlog projekta</w:t>
      </w:r>
    </w:p>
    <w:p xmlns:wp14="http://schemas.microsoft.com/office/word/2010/wordml" w:rsidRPr="006F61C6" w:rsidR="00DE518F" w:rsidP="00DE3C0B" w:rsidRDefault="00DE518F" w14:paraId="1C8212EB" wp14:textId="18F4E852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 w:rsidRPr="5332E3D1" w:rsidR="62AAE704">
        <w:rPr>
          <w:lang w:val="sr-Latn-CS"/>
        </w:rPr>
        <w:t>Vinlyd</w:t>
      </w:r>
      <w:r w:rsidRPr="5332E3D1" w:rsidR="22D51DAF">
        <w:rPr>
          <w:lang w:val="sr-Latn-CS"/>
        </w:rPr>
        <w:t xml:space="preserve"> </w:t>
      </w:r>
      <w:r w:rsidRPr="5332E3D1" w:rsidR="22D51DAF">
        <w:rPr>
          <w:lang w:val="sr-Latn-CS"/>
        </w:rPr>
        <w:t>– Planirani raspored aktivnosti na projektu</w:t>
      </w:r>
    </w:p>
    <w:p xmlns:wp14="http://schemas.microsoft.com/office/word/2010/wordml" w:rsidR="00DE518F" w:rsidP="00DE3C0B" w:rsidRDefault="00DE518F" w14:paraId="75C34030" wp14:textId="57AD31D1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 w:rsidRPr="5332E3D1" w:rsidR="6E7DCD48">
        <w:rPr>
          <w:lang w:val="sr-Latn-CS"/>
        </w:rPr>
        <w:t>Vinyld</w:t>
      </w:r>
      <w:r w:rsidRPr="5332E3D1" w:rsidR="22D51DAF">
        <w:rPr>
          <w:lang w:val="sr-Latn-CS"/>
        </w:rPr>
        <w:t xml:space="preserve"> – Plan realizacije projekta</w:t>
      </w:r>
    </w:p>
    <w:p xmlns:wp14="http://schemas.microsoft.com/office/word/2010/wordml" w:rsidR="00397DD2" w:rsidP="00DE3C0B" w:rsidRDefault="00397DD2" w14:paraId="7FA830DF" wp14:textId="62827E05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 w:rsidRPr="5332E3D1" w:rsidR="2A7C833E">
        <w:rPr>
          <w:lang w:val="sr-Latn-CS"/>
        </w:rPr>
        <w:t>Vinlyd</w:t>
      </w:r>
      <w:r w:rsidRPr="5332E3D1" w:rsidR="2A7C833E">
        <w:rPr>
          <w:lang w:val="sr-Latn-CS"/>
        </w:rPr>
        <w:t xml:space="preserve"> – </w:t>
      </w:r>
      <w:r w:rsidRPr="5332E3D1" w:rsidR="0BEFB067">
        <w:rPr>
          <w:lang w:val="sr-Latn-CS"/>
        </w:rPr>
        <w:t>V</w:t>
      </w:r>
      <w:r w:rsidRPr="5332E3D1" w:rsidR="2A7C833E">
        <w:rPr>
          <w:lang w:val="sr-Latn-CS"/>
        </w:rPr>
        <w:t>izija sistema</w:t>
      </w:r>
    </w:p>
    <w:p xmlns:wp14="http://schemas.microsoft.com/office/word/2010/wordml" w:rsidR="00206E1F" w:rsidP="006E5E1D" w:rsidRDefault="006E5E1D" w14:paraId="3EAA6FD5" wp14:textId="77777777">
      <w:pPr>
        <w:pStyle w:val="Heading1"/>
        <w:rPr>
          <w:lang w:val="sr-Latn-CS"/>
        </w:rPr>
      </w:pPr>
      <w:bookmarkStart w:name="_Toc163018889" w:id="3"/>
      <w:r>
        <w:rPr>
          <w:lang w:val="sr-Latn-CS"/>
        </w:rPr>
        <w:t xml:space="preserve">Pregled slučajeva </w:t>
      </w:r>
      <w:r w:rsidR="00397DD2">
        <w:rPr>
          <w:lang w:val="sr-Latn-CS"/>
        </w:rPr>
        <w:t>korišćenja</w:t>
      </w:r>
      <w:bookmarkEnd w:id="3"/>
    </w:p>
    <w:p xmlns:wp14="http://schemas.microsoft.com/office/word/2010/wordml" w:rsidR="00397DD2" w:rsidP="0020422A" w:rsidRDefault="0020422A" w14:paraId="549E0D14" wp14:textId="29415F5F">
      <w:pPr>
        <w:pStyle w:val="BodyText"/>
        <w:rPr>
          <w:lang w:val="sr-Latn-CS"/>
        </w:rPr>
      </w:pPr>
      <w:r w:rsidRPr="5332E3D1" w:rsidR="154CE2FB">
        <w:rPr>
          <w:lang w:val="sr-Latn-CS"/>
        </w:rPr>
        <w:t>Osnovni UML dijagram koji prikazuje korisnike i s</w:t>
      </w:r>
      <w:r w:rsidRPr="5332E3D1" w:rsidR="0A48FCED">
        <w:rPr>
          <w:lang w:val="sr-Latn-CS"/>
        </w:rPr>
        <w:t>lučajev</w:t>
      </w:r>
      <w:r w:rsidRPr="5332E3D1" w:rsidR="154CE2FB">
        <w:rPr>
          <w:lang w:val="sr-Latn-CS"/>
        </w:rPr>
        <w:t>e</w:t>
      </w:r>
      <w:r w:rsidRPr="5332E3D1" w:rsidR="0A48FCED">
        <w:rPr>
          <w:lang w:val="sr-Latn-CS"/>
        </w:rPr>
        <w:t xml:space="preserve"> korišćenja </w:t>
      </w:r>
      <w:r w:rsidRPr="5332E3D1" w:rsidR="41428493">
        <w:rPr>
          <w:lang w:val="sr-Latn-CS"/>
        </w:rPr>
        <w:t>Vinlyd</w:t>
      </w:r>
      <w:r w:rsidRPr="5332E3D1" w:rsidR="41428493">
        <w:rPr>
          <w:lang w:val="sr-Latn-CS"/>
        </w:rPr>
        <w:t xml:space="preserve"> web aplikacije</w:t>
      </w:r>
      <w:r w:rsidRPr="5332E3D1" w:rsidR="0A48FCED">
        <w:rPr>
          <w:lang w:val="sr-Latn-CS"/>
        </w:rPr>
        <w:t xml:space="preserve"> </w:t>
      </w:r>
      <w:r w:rsidRPr="5332E3D1" w:rsidR="0A48FCED">
        <w:rPr>
          <w:lang w:val="sr-Latn-CS"/>
        </w:rPr>
        <w:t>prikazan je na sledećoj slici:</w:t>
      </w:r>
    </w:p>
    <w:p xmlns:wp14="http://schemas.microsoft.com/office/word/2010/wordml" w:rsidR="0020422A" w:rsidP="0020422A" w:rsidRDefault="00723D7F" w14:paraId="3DEEC669" wp14:textId="703D2190">
      <w:pPr>
        <w:pStyle w:val="BodyText"/>
      </w:pPr>
      <w:r w:rsidR="200CFD22">
        <w:drawing>
          <wp:inline xmlns:wp14="http://schemas.microsoft.com/office/word/2010/wordprocessingDrawing" wp14:editId="15762B6F" wp14:anchorId="5AEF6E01">
            <wp:extent cx="5943600" cy="3133725"/>
            <wp:effectExtent l="0" t="0" r="0" b="0"/>
            <wp:docPr id="169030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302773" name="Picture 1690302773"/>
                    <pic:cNvPicPr/>
                  </pic:nvPicPr>
                  <pic:blipFill>
                    <a:blip xmlns:r="http://schemas.openxmlformats.org/officeDocument/2006/relationships" r:embed="rId104215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62138" w:rsidP="006E5E1D" w:rsidRDefault="00962138" w14:paraId="55BE92C8" wp14:textId="79E19AFA">
      <w:pPr>
        <w:pStyle w:val="BodyText"/>
        <w:rPr>
          <w:lang w:val="sr-Latn-CS"/>
        </w:rPr>
      </w:pPr>
      <w:r w:rsidRPr="5332E3D1" w:rsidR="1B0B444B">
        <w:rPr>
          <w:lang w:val="sr-Latn-CS"/>
        </w:rPr>
        <w:t xml:space="preserve">Slučajevi korišćenja </w:t>
      </w:r>
      <w:r w:rsidRPr="5332E3D1" w:rsidR="1B0B444B">
        <w:rPr>
          <w:i w:val="1"/>
          <w:iCs w:val="1"/>
          <w:lang w:val="sr-Latn-CS"/>
        </w:rPr>
        <w:t xml:space="preserve">pregled </w:t>
      </w:r>
      <w:r w:rsidRPr="5332E3D1" w:rsidR="04D3D6D9">
        <w:rPr>
          <w:i w:val="1"/>
          <w:iCs w:val="1"/>
          <w:lang w:val="sr-Latn-CS"/>
        </w:rPr>
        <w:t>albuma</w:t>
      </w:r>
      <w:r w:rsidRPr="5332E3D1" w:rsidR="1B0B444B">
        <w:rPr>
          <w:i w:val="1"/>
          <w:iCs w:val="1"/>
          <w:lang w:val="sr-Latn-CS"/>
        </w:rPr>
        <w:t xml:space="preserve"> </w:t>
      </w:r>
      <w:r w:rsidRPr="5332E3D1" w:rsidR="1B0B444B">
        <w:rPr>
          <w:i w:val="1"/>
          <w:iCs w:val="1"/>
          <w:lang w:val="sr-Latn-CS"/>
        </w:rPr>
        <w:t xml:space="preserve">i </w:t>
      </w:r>
      <w:r w:rsidRPr="5332E3D1" w:rsidR="1B0B444B">
        <w:rPr>
          <w:i w:val="1"/>
          <w:iCs w:val="1"/>
          <w:lang w:val="sr-Latn-CS"/>
        </w:rPr>
        <w:t>kreiranje</w:t>
      </w:r>
      <w:r w:rsidRPr="5332E3D1" w:rsidR="019256BE">
        <w:rPr>
          <w:i w:val="1"/>
          <w:iCs w:val="1"/>
          <w:lang w:val="sr-Latn-CS"/>
        </w:rPr>
        <w:t xml:space="preserve"> i </w:t>
      </w:r>
      <w:r w:rsidRPr="5332E3D1" w:rsidR="26FD92A4">
        <w:rPr>
          <w:i w:val="1"/>
          <w:iCs w:val="1"/>
          <w:lang w:val="sr-Latn-CS"/>
        </w:rPr>
        <w:t>ažuriranje</w:t>
      </w:r>
      <w:r w:rsidRPr="5332E3D1" w:rsidR="1B0B444B">
        <w:rPr>
          <w:i w:val="1"/>
          <w:iCs w:val="1"/>
          <w:lang w:val="sr-Latn-CS"/>
        </w:rPr>
        <w:t xml:space="preserve"> </w:t>
      </w:r>
      <w:r w:rsidRPr="5332E3D1" w:rsidR="33827CE9">
        <w:rPr>
          <w:i w:val="1"/>
          <w:iCs w:val="1"/>
          <w:lang w:val="sr-Latn-CS"/>
        </w:rPr>
        <w:t>plejlist</w:t>
      </w:r>
      <w:r w:rsidRPr="5332E3D1" w:rsidR="33827CE9">
        <w:rPr>
          <w:i w:val="1"/>
          <w:iCs w:val="1"/>
          <w:lang w:val="sr-Latn-CS"/>
        </w:rPr>
        <w:t>i</w:t>
      </w:r>
      <w:r w:rsidRPr="5332E3D1" w:rsidR="1B0B444B">
        <w:rPr>
          <w:i w:val="1"/>
          <w:iCs w:val="1"/>
          <w:lang w:val="sr-Latn-CS"/>
        </w:rPr>
        <w:t xml:space="preserve"> </w:t>
      </w:r>
      <w:r w:rsidRPr="5332E3D1" w:rsidR="1B0B444B">
        <w:rPr>
          <w:lang w:val="sr-Latn-CS"/>
        </w:rPr>
        <w:t xml:space="preserve">obuhvataju složenije radnje koje se mogu razložiti </w:t>
      </w:r>
      <w:r w:rsidRPr="5332E3D1" w:rsidR="1A55FB1D">
        <w:rPr>
          <w:lang w:val="sr-Latn-CS"/>
        </w:rPr>
        <w:t>dalje razložiti na pojedinačne slučajeve korišćenja.</w:t>
      </w:r>
    </w:p>
    <w:p xmlns:wp14="http://schemas.microsoft.com/office/word/2010/wordml" w:rsidR="006E5E1D" w:rsidP="006E5E1D" w:rsidRDefault="006E5E1D" w14:paraId="7B39E690" wp14:textId="13C518B1">
      <w:pPr>
        <w:pStyle w:val="BodyText"/>
        <w:rPr>
          <w:lang w:val="sr-Latn-CS"/>
        </w:rPr>
      </w:pPr>
      <w:r w:rsidRPr="5332E3D1" w:rsidR="1A55FB1D">
        <w:rPr>
          <w:lang w:val="sr-Latn-CS"/>
        </w:rPr>
        <w:t xml:space="preserve">Detaljni UML dijagram za slučaj korišćenja </w:t>
      </w:r>
      <w:r w:rsidRPr="5332E3D1" w:rsidR="1A55FB1D">
        <w:rPr>
          <w:i w:val="1"/>
          <w:iCs w:val="1"/>
          <w:lang w:val="sr-Latn-CS"/>
        </w:rPr>
        <w:t xml:space="preserve">pregled </w:t>
      </w:r>
      <w:r w:rsidRPr="5332E3D1" w:rsidR="60420E60">
        <w:rPr>
          <w:i w:val="1"/>
          <w:iCs w:val="1"/>
          <w:lang w:val="sr-Latn-CS"/>
        </w:rPr>
        <w:t>albuma</w:t>
      </w:r>
      <w:r w:rsidRPr="5332E3D1" w:rsidR="1A55FB1D">
        <w:rPr>
          <w:i w:val="1"/>
          <w:iCs w:val="1"/>
          <w:lang w:val="sr-Latn-CS"/>
        </w:rPr>
        <w:t xml:space="preserve"> </w:t>
      </w:r>
      <w:r w:rsidRPr="5332E3D1" w:rsidR="1A55FB1D">
        <w:rPr>
          <w:lang w:val="sr-Latn-CS"/>
        </w:rPr>
        <w:t>je prikazan na sledećoj slici:</w:t>
      </w:r>
    </w:p>
    <w:p xmlns:wp14="http://schemas.microsoft.com/office/word/2010/wordml" w:rsidR="00962138" w:rsidP="004E4574" w:rsidRDefault="00723D7F" w14:paraId="3656B9AB" wp14:textId="5ABA572F">
      <w:pPr>
        <w:pStyle w:val="BodyText"/>
      </w:pPr>
      <w:r w:rsidR="36ABC993">
        <w:drawing>
          <wp:inline xmlns:wp14="http://schemas.microsoft.com/office/word/2010/wordprocessingDrawing" wp14:editId="23991645" wp14:anchorId="630A4C1F">
            <wp:extent cx="4686300" cy="5943600"/>
            <wp:effectExtent l="0" t="0" r="0" b="0"/>
            <wp:docPr id="670161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161478" name="Picture 670161478"/>
                    <pic:cNvPicPr/>
                  </pic:nvPicPr>
                  <pic:blipFill>
                    <a:blip xmlns:r="http://schemas.openxmlformats.org/officeDocument/2006/relationships" r:embed="rId1269788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2E3D1" w:rsidP="5332E3D1" w:rsidRDefault="5332E3D1" w14:paraId="6F61A3D4" w14:textId="0B9786F9">
      <w:pPr>
        <w:pStyle w:val="BodyText"/>
        <w:rPr>
          <w:lang w:val="sr-Latn-CS"/>
        </w:rPr>
      </w:pPr>
    </w:p>
    <w:p w:rsidR="5332E3D1" w:rsidP="5332E3D1" w:rsidRDefault="5332E3D1" w14:paraId="3DA89BB8" w14:textId="6E5DA033">
      <w:pPr>
        <w:pStyle w:val="BodyText"/>
        <w:rPr>
          <w:lang w:val="sr-Latn-CS"/>
        </w:rPr>
      </w:pPr>
    </w:p>
    <w:p w:rsidR="5332E3D1" w:rsidP="5332E3D1" w:rsidRDefault="5332E3D1" w14:paraId="5981A534" w14:textId="1E506BD7">
      <w:pPr>
        <w:pStyle w:val="BodyText"/>
        <w:rPr>
          <w:lang w:val="sr-Latn-CS"/>
        </w:rPr>
      </w:pPr>
    </w:p>
    <w:p w:rsidR="5332E3D1" w:rsidP="5332E3D1" w:rsidRDefault="5332E3D1" w14:paraId="285D0E97" w14:textId="78D44654">
      <w:pPr>
        <w:pStyle w:val="BodyText"/>
        <w:rPr>
          <w:lang w:val="sr-Latn-CS"/>
        </w:rPr>
      </w:pPr>
    </w:p>
    <w:p w:rsidR="5332E3D1" w:rsidP="5332E3D1" w:rsidRDefault="5332E3D1" w14:paraId="18A2F929" w14:textId="56B68491">
      <w:pPr>
        <w:pStyle w:val="BodyText"/>
        <w:rPr>
          <w:lang w:val="sr-Latn-CS"/>
        </w:rPr>
      </w:pPr>
    </w:p>
    <w:p w:rsidR="5332E3D1" w:rsidP="5332E3D1" w:rsidRDefault="5332E3D1" w14:paraId="4B8D75B8" w14:textId="5C8BE6FD">
      <w:pPr>
        <w:pStyle w:val="BodyText"/>
        <w:rPr>
          <w:lang w:val="sr-Latn-CS"/>
        </w:rPr>
      </w:pPr>
    </w:p>
    <w:p w:rsidR="5332E3D1" w:rsidP="5332E3D1" w:rsidRDefault="5332E3D1" w14:paraId="202C8522" w14:textId="5B22F1F6">
      <w:pPr>
        <w:pStyle w:val="BodyText"/>
        <w:rPr>
          <w:lang w:val="sr-Latn-CS"/>
        </w:rPr>
      </w:pPr>
    </w:p>
    <w:p w:rsidR="5332E3D1" w:rsidP="5332E3D1" w:rsidRDefault="5332E3D1" w14:paraId="0A42740C" w14:textId="4A0CA979">
      <w:pPr>
        <w:pStyle w:val="BodyText"/>
        <w:rPr>
          <w:lang w:val="sr-Latn-CS"/>
        </w:rPr>
      </w:pPr>
    </w:p>
    <w:p xmlns:wp14="http://schemas.microsoft.com/office/word/2010/wordml" w:rsidR="006E5E1D" w:rsidP="006E5E1D" w:rsidRDefault="006E5E1D" w14:paraId="034EBAC0" wp14:textId="769F17D4">
      <w:pPr>
        <w:pStyle w:val="BodyText"/>
        <w:rPr>
          <w:lang w:val="sr-Latn-CS"/>
        </w:rPr>
      </w:pPr>
      <w:r w:rsidRPr="5332E3D1" w:rsidR="1A55FB1D">
        <w:rPr>
          <w:lang w:val="sr-Latn-CS"/>
        </w:rPr>
        <w:t xml:space="preserve">Detaljni UML dijagram za slučaj </w:t>
      </w:r>
      <w:r w:rsidRPr="5332E3D1" w:rsidR="01FF0E4D">
        <w:rPr>
          <w:lang w:val="sr-Latn-CS"/>
        </w:rPr>
        <w:t>sastavljanja i menjanja plejlisti</w:t>
      </w:r>
      <w:r w:rsidRPr="5332E3D1" w:rsidR="1A55FB1D">
        <w:rPr>
          <w:lang w:val="sr-Latn-CS"/>
        </w:rPr>
        <w:t xml:space="preserve"> </w:t>
      </w:r>
      <w:r w:rsidRPr="5332E3D1" w:rsidR="1A55FB1D">
        <w:rPr>
          <w:lang w:val="sr-Latn-CS"/>
        </w:rPr>
        <w:t>je prikazan na sledećoj slici:</w:t>
      </w:r>
    </w:p>
    <w:p xmlns:wp14="http://schemas.microsoft.com/office/word/2010/wordml" w:rsidR="009458D3" w:rsidP="004E4574" w:rsidRDefault="00723D7F" w14:paraId="049F31CB" wp14:textId="122E2A00">
      <w:pPr>
        <w:pStyle w:val="BodyText"/>
      </w:pPr>
      <w:r w:rsidR="217F6BB5">
        <w:drawing>
          <wp:inline xmlns:wp14="http://schemas.microsoft.com/office/word/2010/wordprocessingDrawing" wp14:editId="5F7F3C7D" wp14:anchorId="7A96DBB6">
            <wp:extent cx="5685714" cy="4990476"/>
            <wp:effectExtent l="0" t="0" r="0" b="0"/>
            <wp:docPr id="1247772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772165" name="Picture 1247772165"/>
                    <pic:cNvPicPr/>
                  </pic:nvPicPr>
                  <pic:blipFill>
                    <a:blip xmlns:r="http://schemas.openxmlformats.org/officeDocument/2006/relationships" r:embed="rId750263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4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E5E1D" w:rsidP="006E5E1D" w:rsidRDefault="006E5E1D" w14:paraId="579AF3AD" wp14:textId="77777777">
      <w:pPr>
        <w:pStyle w:val="Heading1"/>
        <w:rPr>
          <w:lang w:val="sr-Latn-CS"/>
        </w:rPr>
      </w:pPr>
      <w:bookmarkStart w:name="_Toc163018890" w:id="4"/>
      <w:r w:rsidRPr="5332E3D1" w:rsidR="1A55FB1D">
        <w:rPr>
          <w:lang w:val="sr-Latn-CS"/>
        </w:rPr>
        <w:t>Profili korisnika</w:t>
      </w:r>
      <w:bookmarkEnd w:id="4"/>
    </w:p>
    <w:p w:rsidR="381A07E8" w:rsidP="5332E3D1" w:rsidRDefault="381A07E8" w14:paraId="593C381B" w14:textId="4B973CB9">
      <w:pPr>
        <w:pStyle w:val="BodyText"/>
      </w:pPr>
      <w:r w:rsidRPr="5332E3D1" w:rsidR="381A07E8">
        <w:rPr>
          <w:noProof w:val="0"/>
          <w:lang w:val="sr-Latn-CS"/>
        </w:rPr>
        <w:t>Na osnovu dijagrama identifikovani su sledeći profili:</w:t>
      </w:r>
    </w:p>
    <w:p xmlns:wp14="http://schemas.microsoft.com/office/word/2010/wordml" w:rsidRPr="003372D3" w:rsidR="006E5E1D" w:rsidP="006E5E1D" w:rsidRDefault="006E5E1D" w14:paraId="231D62BA" wp14:textId="5B11CB42">
      <w:pPr>
        <w:pStyle w:val="Heading2"/>
        <w:rPr>
          <w:lang w:val="sr-Latn-CS"/>
        </w:rPr>
      </w:pPr>
      <w:bookmarkStart w:name="_Toc163018891" w:id="5"/>
      <w:r w:rsidRPr="5332E3D1" w:rsidR="1A55FB1D">
        <w:rPr>
          <w:lang w:val="sr-Latn-CS"/>
        </w:rPr>
        <w:t>Posetilac</w:t>
      </w:r>
      <w:bookmarkEnd w:id="5"/>
    </w:p>
    <w:p w:rsidR="6B189167" w:rsidP="5332E3D1" w:rsidRDefault="6B189167" w14:paraId="32B2BBED" w14:textId="7715C581">
      <w:pPr>
        <w:pStyle w:val="BodyText"/>
      </w:pPr>
      <w:r w:rsidRPr="5332E3D1" w:rsidR="6B189167">
        <w:rPr>
          <w:noProof w:val="0"/>
          <w:lang w:val="sr-Latn-CS"/>
        </w:rPr>
        <w:t>Osnovni profil korisnika. Pristup portalu je slobodan i ne zahteva prijavljivanje. Glavne funkcionalnosti su pregled popularnih albuma, pretraga i čitanje javnih recenzija.</w:t>
      </w:r>
    </w:p>
    <w:p xmlns:wp14="http://schemas.microsoft.com/office/word/2010/wordml" w:rsidRPr="003372D3" w:rsidR="006E5E1D" w:rsidP="006E5E1D" w:rsidRDefault="006E5E1D" w14:paraId="5889A974" wp14:textId="01B3CE33">
      <w:pPr>
        <w:pStyle w:val="Heading2"/>
        <w:rPr>
          <w:lang w:val="sr-Latn-CS"/>
        </w:rPr>
      </w:pPr>
      <w:r w:rsidRPr="5332E3D1" w:rsidR="6B189167">
        <w:rPr>
          <w:lang w:val="sr-Latn-CS"/>
        </w:rPr>
        <w:t>Prijavljeni korisnik</w:t>
      </w:r>
    </w:p>
    <w:p w:rsidR="6B189167" w:rsidP="5332E3D1" w:rsidRDefault="6B189167" w14:paraId="22422B73" w14:textId="40619109">
      <w:pPr>
        <w:pStyle w:val="Normal"/>
        <w:rPr>
          <w:lang w:val="sr-Latn-CS"/>
        </w:rPr>
      </w:pPr>
      <w:r w:rsidRPr="5332E3D1" w:rsidR="6B18916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Profil koji nasleđuje sve funkcionalnosti posetioca, uz dodatne mogućnosti koje obuhvataju ocenjivanje </w:t>
      </w:r>
      <w:r>
        <w:tab/>
      </w:r>
      <w:r w:rsidRPr="5332E3D1" w:rsidR="6B18916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albuma, pisanje recenzija, upravljanje ličnom kolekcijom i pregled aktivnosti prijatelja.</w:t>
      </w:r>
    </w:p>
    <w:p w:rsidR="5332E3D1" w:rsidP="5332E3D1" w:rsidRDefault="5332E3D1" w14:paraId="76AE7FFE" w14:textId="51C13237">
      <w:pPr>
        <w:pStyle w:val="Heading1"/>
        <w:numPr>
          <w:ilvl w:val="0"/>
          <w:numId w:val="0"/>
        </w:numPr>
        <w:ind w:left="720"/>
        <w:rPr>
          <w:lang w:val="sr-Latn-CS"/>
        </w:rPr>
      </w:pPr>
    </w:p>
    <w:p xmlns:wp14="http://schemas.microsoft.com/office/word/2010/wordml" w:rsidR="00397DD2" w:rsidP="00397DD2" w:rsidRDefault="006E5E1D" w14:paraId="7F825E50" wp14:textId="77777777">
      <w:pPr>
        <w:pStyle w:val="Heading1"/>
        <w:rPr>
          <w:lang w:val="sr-Latn-CS"/>
        </w:rPr>
      </w:pPr>
      <w:bookmarkStart w:name="_Toc163018896" w:id="10"/>
      <w:r>
        <w:rPr>
          <w:lang w:val="sr-Latn-CS"/>
        </w:rPr>
        <w:t>Opis slučajeva korišćenja</w:t>
      </w:r>
      <w:bookmarkEnd w:id="10"/>
    </w:p>
    <w:p xmlns:wp14="http://schemas.microsoft.com/office/word/2010/wordml" w:rsidRPr="003372D3" w:rsidR="00786068" w:rsidP="00786068" w:rsidRDefault="00786068" w14:paraId="406C49FF" wp14:textId="247404E4">
      <w:pPr>
        <w:pStyle w:val="Heading2"/>
        <w:rPr>
          <w:lang w:val="sr-Latn-CS"/>
        </w:rPr>
      </w:pPr>
      <w:r w:rsidRPr="5332E3D1" w:rsidR="17032B15">
        <w:rPr>
          <w:lang w:val="sr-Latn-CS"/>
        </w:rPr>
        <w:t>Registracija i prijava korisnika</w:t>
      </w:r>
    </w:p>
    <w:p xmlns:wp14="http://schemas.microsoft.com/office/word/2010/wordml" w:rsidRPr="007E0B43" w:rsidR="00397DD2" w:rsidP="002C12A7" w:rsidRDefault="00EB10DF" w14:paraId="2AE8D395" wp14:textId="2C6005DF">
      <w:pPr>
        <w:pStyle w:val="BodyText"/>
        <w:keepNext w:val="1"/>
        <w:rPr>
          <w:b w:val="1"/>
          <w:bCs w:val="1"/>
          <w:lang w:val="sr-Latn-CS"/>
        </w:rPr>
      </w:pPr>
      <w:r w:rsidRPr="5332E3D1" w:rsidR="2444338A">
        <w:rPr>
          <w:b w:val="1"/>
          <w:bCs w:val="1"/>
          <w:lang w:val="sr-Latn-CS"/>
        </w:rPr>
        <w:t>Kratak opis</w:t>
      </w:r>
      <w:r w:rsidRPr="5332E3D1" w:rsidR="04AF6BB8">
        <w:rPr>
          <w:b w:val="1"/>
          <w:bCs w:val="1"/>
          <w:lang w:val="sr-Latn-CS"/>
        </w:rPr>
        <w:t>:</w:t>
      </w:r>
      <w:r w:rsidRPr="5332E3D1" w:rsidR="37170909">
        <w:rPr>
          <w:b w:val="1"/>
          <w:bCs w:val="1"/>
          <w:lang w:val="sr-Latn-CS"/>
        </w:rPr>
        <w:t xml:space="preserve"> </w:t>
      </w:r>
      <w:r w:rsidRPr="5332E3D1" w:rsidR="37170909">
        <w:rPr>
          <w:noProof w:val="0"/>
          <w:lang w:val="sr-Latn-CS"/>
        </w:rPr>
        <w:t>Proces kreiranja novog korisničkog naloga ili pristup postojećem nalogu na platformi.</w:t>
      </w:r>
    </w:p>
    <w:p xmlns:wp14="http://schemas.microsoft.com/office/word/2010/wordml" w:rsidR="000366F2" w:rsidP="5332E3D1" w:rsidRDefault="007E0B43" w14:paraId="751FD8B9" wp14:textId="5B1A5F5B">
      <w:pPr>
        <w:pStyle w:val="BodyText"/>
        <w:keepNext w:val="1"/>
        <w:rPr>
          <w:b w:val="1"/>
          <w:bCs w:val="1"/>
          <w:lang w:val="sr-Latn-CS"/>
        </w:rPr>
      </w:pPr>
      <w:r w:rsidRPr="5332E3D1" w:rsidR="2444338A">
        <w:rPr>
          <w:b w:val="1"/>
          <w:bCs w:val="1"/>
          <w:lang w:val="sr-Latn-CS"/>
        </w:rPr>
        <w:t>Akteri</w:t>
      </w:r>
      <w:r w:rsidRPr="5332E3D1" w:rsidR="04AF6BB8">
        <w:rPr>
          <w:b w:val="1"/>
          <w:bCs w:val="1"/>
          <w:lang w:val="sr-Latn-CS"/>
        </w:rPr>
        <w:t>:</w:t>
      </w:r>
      <w:r w:rsidRPr="5332E3D1" w:rsidR="64D31C80">
        <w:rPr>
          <w:b w:val="1"/>
          <w:bCs w:val="1"/>
          <w:lang w:val="sr-Latn-CS"/>
        </w:rPr>
        <w:t xml:space="preserve"> </w:t>
      </w:r>
      <w:r w:rsidRPr="5332E3D1" w:rsidR="45F5B61E">
        <w:rPr>
          <w:noProof w:val="0"/>
          <w:lang w:val="sr-Latn-CS"/>
        </w:rPr>
        <w:t>Posetilac (pri registraciji), Registrovani korisnik (pri prijavi).</w:t>
      </w:r>
    </w:p>
    <w:p xmlns:wp14="http://schemas.microsoft.com/office/word/2010/wordml" w:rsidR="000366F2" w:rsidP="5332E3D1" w:rsidRDefault="00946092" w14:paraId="75DF0016" wp14:textId="72AAE03E">
      <w:pPr>
        <w:pStyle w:val="BodyText"/>
        <w:keepNext w:val="1"/>
        <w:rPr>
          <w:b w:val="1"/>
          <w:bCs w:val="1"/>
          <w:lang w:val="sr-Latn-CS"/>
        </w:rPr>
      </w:pPr>
      <w:r w:rsidRPr="5332E3D1" w:rsidR="2444338A">
        <w:rPr>
          <w:b w:val="1"/>
          <w:bCs w:val="1"/>
          <w:lang w:val="sr-Latn-CS"/>
        </w:rPr>
        <w:t>Preduslovi</w:t>
      </w:r>
      <w:r w:rsidRPr="5332E3D1" w:rsidR="04AF6BB8">
        <w:rPr>
          <w:b w:val="1"/>
          <w:bCs w:val="1"/>
          <w:lang w:val="sr-Latn-CS"/>
        </w:rPr>
        <w:t>:</w:t>
      </w:r>
      <w:r w:rsidRPr="5332E3D1" w:rsidR="08DB8539">
        <w:rPr>
          <w:b w:val="1"/>
          <w:bCs w:val="1"/>
          <w:lang w:val="sr-Latn-CS"/>
        </w:rPr>
        <w:t xml:space="preserve"> </w:t>
      </w:r>
      <w:r w:rsidRPr="5332E3D1" w:rsidR="67893AF6">
        <w:rPr>
          <w:lang w:val="sr-Latn-CS"/>
        </w:rPr>
        <w:t>Za prijavu se podrazumeva da korisnik prethodno već ima svoj nalog.</w:t>
      </w:r>
    </w:p>
    <w:p xmlns:wp14="http://schemas.microsoft.com/office/word/2010/wordml" w:rsidRPr="007E0B43" w:rsidR="00EB10DF" w:rsidP="002C12A7" w:rsidRDefault="00EB10DF" w14:paraId="5578D34A" wp14:textId="77777777">
      <w:pPr>
        <w:pStyle w:val="BodyText"/>
        <w:keepNext/>
        <w:rPr>
          <w:b/>
          <w:bCs/>
          <w:lang w:val="sr-Latn-CS"/>
        </w:rPr>
      </w:pPr>
      <w:r w:rsidRPr="5332E3D1" w:rsidR="2444338A">
        <w:rPr>
          <w:b w:val="1"/>
          <w:bCs w:val="1"/>
          <w:lang w:val="sr-Latn-CS"/>
        </w:rPr>
        <w:t>Osnovni tok</w:t>
      </w:r>
      <w:r w:rsidRPr="5332E3D1" w:rsidR="04AF6BB8">
        <w:rPr>
          <w:b w:val="1"/>
          <w:bCs w:val="1"/>
          <w:lang w:val="sr-Latn-CS"/>
        </w:rPr>
        <w:t>:</w:t>
      </w:r>
    </w:p>
    <w:p xmlns:wp14="http://schemas.microsoft.com/office/word/2010/wordml" w:rsidR="00946092" w:rsidP="00946092" w:rsidRDefault="00946092" w14:paraId="54C5481B" wp14:textId="65EB1390">
      <w:pPr>
        <w:pStyle w:val="BodyText"/>
        <w:numPr>
          <w:ilvl w:val="0"/>
          <w:numId w:val="3"/>
        </w:numPr>
        <w:rPr>
          <w:lang w:val="sr-Latn-CS"/>
        </w:rPr>
      </w:pPr>
      <w:r w:rsidRPr="5332E3D1" w:rsidR="57ED1E9D">
        <w:rPr>
          <w:noProof w:val="0"/>
          <w:lang w:val="sr-Latn-CS"/>
        </w:rPr>
        <w:t xml:space="preserve">Korisnik na početnoj strani bira opciju za prijavu ili </w:t>
      </w:r>
      <w:r w:rsidRPr="5332E3D1" w:rsidR="57ED1E9D">
        <w:rPr>
          <w:noProof w:val="0"/>
          <w:lang w:val="sr-Latn-CS"/>
        </w:rPr>
        <w:t>registraciju.</w:t>
      </w:r>
    </w:p>
    <w:p w:rsidR="57ED1E9D" w:rsidP="5332E3D1" w:rsidRDefault="57ED1E9D" w14:paraId="50AE3E1C" w14:textId="7B4397FF">
      <w:pPr>
        <w:pStyle w:val="BodyText"/>
        <w:numPr>
          <w:ilvl w:val="0"/>
          <w:numId w:val="3"/>
        </w:numPr>
        <w:rPr>
          <w:noProof w:val="0"/>
          <w:lang w:val="sr-Latn-CS"/>
        </w:rPr>
      </w:pPr>
      <w:r w:rsidRPr="5332E3D1" w:rsidR="57ED1E9D">
        <w:rPr>
          <w:b w:val="1"/>
          <w:bCs w:val="1"/>
          <w:noProof w:val="0"/>
          <w:lang w:val="sr-Latn-CS"/>
        </w:rPr>
        <w:t>U slučaju registracije:</w:t>
      </w:r>
      <w:r w:rsidRPr="5332E3D1" w:rsidR="57ED1E9D">
        <w:rPr>
          <w:noProof w:val="0"/>
          <w:lang w:val="sr-Latn-CS"/>
        </w:rPr>
        <w:t xml:space="preserve"> Korisnik unosi potrebne podatke (korisničko ime, email, lozinka). Sistem vrši validaciju (npr. provera da li email već postoji) i upisuje novog korisnika u bazu podataka.</w:t>
      </w:r>
    </w:p>
    <w:p w:rsidR="57ED1E9D" w:rsidP="5332E3D1" w:rsidRDefault="57ED1E9D" w14:paraId="7B2CA7CA" w14:textId="45B4662F">
      <w:pPr>
        <w:pStyle w:val="BodyText"/>
        <w:numPr>
          <w:ilvl w:val="0"/>
          <w:numId w:val="3"/>
        </w:numPr>
        <w:rPr>
          <w:noProof w:val="0"/>
          <w:lang w:val="sr-Latn-CS"/>
        </w:rPr>
      </w:pPr>
      <w:r w:rsidRPr="5332E3D1" w:rsidR="57ED1E9D">
        <w:rPr>
          <w:b w:val="1"/>
          <w:bCs w:val="1"/>
          <w:noProof w:val="0"/>
          <w:lang w:val="sr-Latn-CS"/>
        </w:rPr>
        <w:t>U slučaju prijave:</w:t>
      </w:r>
      <w:r w:rsidRPr="5332E3D1" w:rsidR="57ED1E9D">
        <w:rPr>
          <w:noProof w:val="0"/>
          <w:lang w:val="sr-Latn-CS"/>
        </w:rPr>
        <w:t xml:space="preserve"> Korisnik unosi svoje kredencijale (email/korisničko ime i lozinku).</w:t>
      </w:r>
    </w:p>
    <w:p w:rsidR="57ED1E9D" w:rsidP="5332E3D1" w:rsidRDefault="57ED1E9D" w14:paraId="2780FE60" w14:textId="7407CACA">
      <w:pPr>
        <w:pStyle w:val="BodyText"/>
        <w:numPr>
          <w:ilvl w:val="0"/>
          <w:numId w:val="3"/>
        </w:numPr>
        <w:rPr>
          <w:noProof w:val="0"/>
          <w:lang w:val="sr-Latn-CS"/>
        </w:rPr>
      </w:pPr>
      <w:r w:rsidRPr="5332E3D1" w:rsidR="57ED1E9D">
        <w:rPr>
          <w:noProof w:val="0"/>
          <w:lang w:val="sr-Latn-CS"/>
        </w:rPr>
        <w:t>Sistem šalje zahtev bazi podataka radi provere ispravnosti unetih podataka.</w:t>
      </w:r>
    </w:p>
    <w:p w:rsidR="57ED1E9D" w:rsidP="5332E3D1" w:rsidRDefault="57ED1E9D" w14:paraId="2B003835" w14:textId="518780FF">
      <w:pPr>
        <w:pStyle w:val="BodyText"/>
        <w:numPr>
          <w:ilvl w:val="0"/>
          <w:numId w:val="3"/>
        </w:numPr>
        <w:rPr>
          <w:noProof w:val="0"/>
          <w:lang w:val="sr-Latn-CS"/>
        </w:rPr>
      </w:pPr>
      <w:r w:rsidRPr="5332E3D1" w:rsidR="57ED1E9D">
        <w:rPr>
          <w:noProof w:val="0"/>
          <w:lang w:val="sr-Latn-CS"/>
        </w:rPr>
        <w:t>Ukoliko su podaci validni, sistem generiše i vraća korisniku session token.</w:t>
      </w:r>
    </w:p>
    <w:p xmlns:wp14="http://schemas.microsoft.com/office/word/2010/wordml" w:rsidRPr="007E0B43" w:rsidR="00EB10DF" w:rsidP="002C12A7" w:rsidRDefault="00EB10DF" w14:paraId="69C223F3" wp14:textId="2BC74349">
      <w:pPr>
        <w:pStyle w:val="BodyText"/>
        <w:keepNext w:val="1"/>
        <w:rPr>
          <w:b w:val="1"/>
          <w:bCs w:val="1"/>
          <w:lang w:val="sr-Latn-CS"/>
        </w:rPr>
      </w:pPr>
      <w:r w:rsidRPr="5332E3D1" w:rsidR="2444338A">
        <w:rPr>
          <w:b w:val="1"/>
          <w:bCs w:val="1"/>
          <w:lang w:val="sr-Latn-CS"/>
        </w:rPr>
        <w:t>Izuzeci</w:t>
      </w:r>
      <w:r w:rsidRPr="5332E3D1" w:rsidR="04AF6BB8">
        <w:rPr>
          <w:b w:val="1"/>
          <w:bCs w:val="1"/>
          <w:lang w:val="sr-Latn-CS"/>
        </w:rPr>
        <w:t>:</w:t>
      </w:r>
    </w:p>
    <w:p xmlns:wp14="http://schemas.microsoft.com/office/word/2010/wordml" w:rsidR="000366F2" w:rsidP="00EB10DF" w:rsidRDefault="00946092" w14:paraId="09F9677B" wp14:textId="12A94933">
      <w:pPr>
        <w:pStyle w:val="BodyText"/>
        <w:rPr>
          <w:lang w:val="sr-Latn-CS"/>
        </w:rPr>
      </w:pPr>
      <w:r w:rsidRPr="5332E3D1" w:rsidR="1BCB3E44">
        <w:rPr>
          <w:lang w:val="sr-Latn-CS"/>
        </w:rPr>
        <w:t xml:space="preserve">Ukoliko su podaci </w:t>
      </w:r>
      <w:r w:rsidRPr="5332E3D1" w:rsidR="1BCB3E44">
        <w:rPr>
          <w:lang w:val="sr-Latn-CS"/>
        </w:rPr>
        <w:t>nevalidni</w:t>
      </w:r>
      <w:r w:rsidRPr="5332E3D1" w:rsidR="1BCB3E44">
        <w:rPr>
          <w:lang w:val="sr-Latn-CS"/>
        </w:rPr>
        <w:t xml:space="preserve"> korisnik nije registrovan ili prijavljen i obavešten je o problemu </w:t>
      </w:r>
      <w:r w:rsidRPr="5332E3D1" w:rsidR="1BCB3E44">
        <w:rPr>
          <w:lang w:val="sr-Latn-CS"/>
        </w:rPr>
        <w:t>uy adekvatnu poruku.</w:t>
      </w:r>
    </w:p>
    <w:p xmlns:wp14="http://schemas.microsoft.com/office/word/2010/wordml" w:rsidRPr="007E0B43" w:rsidR="00EB10DF" w:rsidP="002C12A7" w:rsidRDefault="00EB10DF" w14:paraId="2C092B87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</w:t>
      </w:r>
      <w:r w:rsidRPr="007E0B43" w:rsidR="000366F2">
        <w:rPr>
          <w:b/>
          <w:bCs/>
          <w:lang w:val="sr-Latn-CS"/>
        </w:rPr>
        <w:t>:</w:t>
      </w:r>
    </w:p>
    <w:p xmlns:wp14="http://schemas.microsoft.com/office/word/2010/wordml" w:rsidR="000366F2" w:rsidP="00EB10DF" w:rsidRDefault="00946092" w14:paraId="257BD02F" wp14:textId="226178A2">
      <w:pPr>
        <w:pStyle w:val="BodyText"/>
        <w:rPr>
          <w:lang w:val="sr-Latn-CS"/>
        </w:rPr>
      </w:pPr>
      <w:r w:rsidRPr="5332E3D1" w:rsidR="5CF392E3">
        <w:rPr>
          <w:lang w:val="sr-Latn-CS"/>
        </w:rPr>
        <w:t>Korisnik je registrovan / prijavljen i ima veće privilegije.</w:t>
      </w:r>
    </w:p>
    <w:p w:rsidR="32D4B206" w:rsidP="5332E3D1" w:rsidRDefault="32D4B206" w14:paraId="3E98C654" w14:textId="56DA66AA">
      <w:pPr>
        <w:pStyle w:val="BodyText"/>
        <w:rPr>
          <w:lang w:val="sr-Latn-CS"/>
        </w:rPr>
      </w:pPr>
      <w:r w:rsidR="32D4B206">
        <w:drawing>
          <wp:inline wp14:editId="57FB6797" wp14:anchorId="50BD4294">
            <wp:extent cx="5943600" cy="3486150"/>
            <wp:effectExtent l="0" t="0" r="0" b="0"/>
            <wp:docPr id="949127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127049" name="Picture 949127049"/>
                    <pic:cNvPicPr/>
                  </pic:nvPicPr>
                  <pic:blipFill>
                    <a:blip xmlns:r="http://schemas.openxmlformats.org/officeDocument/2006/relationships" r:embed="rId1243540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372D3" w:rsidR="00786068" w:rsidP="00786068" w:rsidRDefault="00786068" w14:paraId="75298E08" wp14:textId="3F1155C6">
      <w:pPr>
        <w:pStyle w:val="Heading2"/>
        <w:rPr>
          <w:lang w:val="sr-Latn-CS"/>
        </w:rPr>
      </w:pPr>
      <w:r w:rsidRPr="5332E3D1" w:rsidR="1ED2F72D">
        <w:rPr>
          <w:lang w:val="sr-Latn-CS"/>
        </w:rPr>
        <w:t>Ocenjivanje albuma ili pesme</w:t>
      </w:r>
    </w:p>
    <w:p xmlns:wp14="http://schemas.microsoft.com/office/word/2010/wordml" w:rsidRPr="007E0B43" w:rsidR="007E0B43" w:rsidP="5332E3D1" w:rsidRDefault="007E0B43" w14:paraId="648B48B3" wp14:textId="4101D51F">
      <w:pPr>
        <w:pStyle w:val="BodyText"/>
        <w:keepNext w:val="1"/>
        <w:rPr>
          <w:b w:val="0"/>
          <w:bCs w:val="0"/>
          <w:lang w:val="sr-Latn-CS"/>
        </w:rPr>
      </w:pPr>
      <w:r w:rsidRPr="5332E3D1" w:rsidR="3B0C9B4A">
        <w:rPr>
          <w:b w:val="1"/>
          <w:bCs w:val="1"/>
          <w:lang w:val="sr-Latn-CS"/>
        </w:rPr>
        <w:t>Kratak opis:</w:t>
      </w:r>
      <w:r w:rsidRPr="5332E3D1" w:rsidR="45F75621">
        <w:rPr>
          <w:b w:val="1"/>
          <w:bCs w:val="1"/>
          <w:lang w:val="sr-Latn-CS"/>
        </w:rPr>
        <w:t xml:space="preserve"> </w:t>
      </w:r>
      <w:r w:rsidRPr="5332E3D1" w:rsidR="45F75621">
        <w:rPr>
          <w:b w:val="0"/>
          <w:bCs w:val="0"/>
          <w:lang w:val="sr-Latn-CS"/>
        </w:rPr>
        <w:t>KOrisnik</w:t>
      </w:r>
      <w:r w:rsidRPr="5332E3D1" w:rsidR="45F75621">
        <w:rPr>
          <w:b w:val="0"/>
          <w:bCs w:val="0"/>
          <w:lang w:val="sr-Latn-CS"/>
        </w:rPr>
        <w:t xml:space="preserve"> unosi recenziju o nekom albumu ili pesmi</w:t>
      </w:r>
    </w:p>
    <w:p xmlns:wp14="http://schemas.microsoft.com/office/word/2010/wordml" w:rsidR="007E0B43" w:rsidP="5332E3D1" w:rsidRDefault="007E0B43" w14:paraId="469DB4AC" wp14:textId="4214B1BA">
      <w:pPr>
        <w:pStyle w:val="BodyText"/>
        <w:keepNext w:val="1"/>
        <w:rPr>
          <w:b w:val="1"/>
          <w:bCs w:val="1"/>
          <w:lang w:val="sr-Latn-CS"/>
        </w:rPr>
      </w:pPr>
      <w:r w:rsidRPr="5332E3D1" w:rsidR="3B0C9B4A">
        <w:rPr>
          <w:b w:val="1"/>
          <w:bCs w:val="1"/>
          <w:lang w:val="sr-Latn-CS"/>
        </w:rPr>
        <w:t>Akteri:</w:t>
      </w:r>
      <w:r w:rsidRPr="5332E3D1" w:rsidR="2C6B2DC2">
        <w:rPr>
          <w:b w:val="1"/>
          <w:bCs w:val="1"/>
          <w:lang w:val="sr-Latn-CS"/>
        </w:rPr>
        <w:t xml:space="preserve"> </w:t>
      </w:r>
      <w:r w:rsidRPr="5332E3D1" w:rsidR="2C6B2DC2">
        <w:rPr>
          <w:b w:val="0"/>
          <w:bCs w:val="0"/>
          <w:lang w:val="sr-Latn-CS"/>
        </w:rPr>
        <w:t>Prijavljeni korisnici</w:t>
      </w:r>
    </w:p>
    <w:p xmlns:wp14="http://schemas.microsoft.com/office/word/2010/wordml" w:rsidRPr="007E0B43" w:rsidR="007E0B43" w:rsidP="002C12A7" w:rsidRDefault="007E0B43" w14:paraId="0CAA60A8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7E0B43" w:rsidP="007E0B43" w:rsidRDefault="00932297" w14:paraId="53C52B8C" wp14:textId="1E9D1C33">
      <w:pPr>
        <w:pStyle w:val="BodyText"/>
        <w:rPr>
          <w:lang w:val="sr-Latn-CS"/>
        </w:rPr>
      </w:pPr>
      <w:r w:rsidRPr="5332E3D1" w:rsidR="6380382A">
        <w:rPr>
          <w:lang w:val="sr-Latn-CS"/>
        </w:rPr>
        <w:t>Korisnik je prijavljen</w:t>
      </w:r>
    </w:p>
    <w:p xmlns:wp14="http://schemas.microsoft.com/office/word/2010/wordml" w:rsidRPr="007E0B43" w:rsidR="007E0B43" w:rsidP="002C12A7" w:rsidRDefault="007E0B43" w14:paraId="14D57052" wp14:textId="77777777">
      <w:pPr>
        <w:pStyle w:val="BodyText"/>
        <w:keepNext/>
        <w:rPr>
          <w:b/>
          <w:bCs/>
          <w:lang w:val="sr-Latn-CS"/>
        </w:rPr>
      </w:pPr>
      <w:r w:rsidRPr="5332E3D1" w:rsidR="3B0C9B4A">
        <w:rPr>
          <w:b w:val="1"/>
          <w:bCs w:val="1"/>
          <w:lang w:val="sr-Latn-CS"/>
        </w:rPr>
        <w:t>Osnovni tok:</w:t>
      </w:r>
    </w:p>
    <w:p xmlns:wp14="http://schemas.microsoft.com/office/word/2010/wordml" w:rsidR="00D270AF" w:rsidP="00D270AF" w:rsidRDefault="00D270AF" w14:paraId="40D0FFD9" wp14:textId="59D2E071">
      <w:pPr>
        <w:pStyle w:val="BodyText"/>
        <w:numPr>
          <w:ilvl w:val="0"/>
          <w:numId w:val="4"/>
        </w:numPr>
        <w:rPr>
          <w:lang w:val="sr-Latn-CS"/>
        </w:rPr>
      </w:pPr>
      <w:r w:rsidRPr="5332E3D1" w:rsidR="373BF98B">
        <w:rPr>
          <w:lang w:val="sr-Latn-CS"/>
        </w:rPr>
        <w:t>Korisnik pretražuje albume ili pesme koje postoje</w:t>
      </w:r>
    </w:p>
    <w:p w:rsidR="373BF98B" w:rsidP="5332E3D1" w:rsidRDefault="373BF98B" w14:paraId="5363EC6E" w14:textId="16F38CA8">
      <w:pPr>
        <w:pStyle w:val="BodyText"/>
        <w:numPr>
          <w:ilvl w:val="0"/>
          <w:numId w:val="4"/>
        </w:numPr>
        <w:rPr>
          <w:lang w:val="sr-Latn-CS"/>
        </w:rPr>
      </w:pPr>
      <w:r w:rsidRPr="5332E3D1" w:rsidR="373BF98B">
        <w:rPr>
          <w:lang w:val="sr-Latn-CS"/>
        </w:rPr>
        <w:t>Bira traženi album ili pesmu</w:t>
      </w:r>
    </w:p>
    <w:p w:rsidR="373BF98B" w:rsidP="5332E3D1" w:rsidRDefault="373BF98B" w14:paraId="3B44D8D5" w14:textId="3AA134BC">
      <w:pPr>
        <w:pStyle w:val="BodyText"/>
        <w:numPr>
          <w:ilvl w:val="0"/>
          <w:numId w:val="4"/>
        </w:numPr>
        <w:rPr>
          <w:noProof w:val="0"/>
          <w:lang w:val="sr-Latn-CS"/>
        </w:rPr>
      </w:pPr>
      <w:r w:rsidRPr="5332E3D1" w:rsidR="373BF98B">
        <w:rPr>
          <w:noProof w:val="0"/>
          <w:lang w:val="sr-Latn-CS"/>
        </w:rPr>
        <w:t>Korisnik na stranici albuma unosi brojčanu ocenu i kratak opis.</w:t>
      </w:r>
    </w:p>
    <w:p w:rsidR="373BF98B" w:rsidP="5332E3D1" w:rsidRDefault="373BF98B" w14:paraId="0B6435F0" w14:textId="28030ED8">
      <w:pPr>
        <w:pStyle w:val="BodyText"/>
        <w:numPr>
          <w:ilvl w:val="0"/>
          <w:numId w:val="4"/>
        </w:numPr>
        <w:rPr>
          <w:noProof w:val="0"/>
          <w:lang w:val="sr-Latn-CS"/>
        </w:rPr>
      </w:pPr>
      <w:r w:rsidRPr="5332E3D1" w:rsidR="373BF98B">
        <w:rPr>
          <w:noProof w:val="0"/>
          <w:lang w:val="sr-Latn-CS"/>
        </w:rPr>
        <w:t>Validacija podataka</w:t>
      </w:r>
    </w:p>
    <w:p w:rsidR="373BF98B" w:rsidP="5332E3D1" w:rsidRDefault="373BF98B" w14:paraId="5D5F7979" w14:textId="0D46A63D">
      <w:pPr>
        <w:pStyle w:val="BodyText"/>
        <w:numPr>
          <w:ilvl w:val="0"/>
          <w:numId w:val="4"/>
        </w:numPr>
        <w:rPr>
          <w:noProof w:val="0"/>
          <w:lang w:val="sr-Latn-CS"/>
        </w:rPr>
      </w:pPr>
      <w:r w:rsidRPr="5332E3D1" w:rsidR="373BF98B">
        <w:rPr>
          <w:noProof w:val="0"/>
          <w:lang w:val="sr-Latn-CS"/>
        </w:rPr>
        <w:t xml:space="preserve">Podaci se upisuju u bazu preko </w:t>
      </w:r>
      <w:r w:rsidRPr="5332E3D1" w:rsidR="373BF98B">
        <w:rPr>
          <w:noProof w:val="0"/>
          <w:lang w:val="sr-Latn-CS"/>
        </w:rPr>
        <w:t>Drizzle</w:t>
      </w:r>
      <w:r w:rsidRPr="5332E3D1" w:rsidR="373BF98B">
        <w:rPr>
          <w:noProof w:val="0"/>
          <w:lang w:val="sr-Latn-CS"/>
        </w:rPr>
        <w:t xml:space="preserve"> ORM.</w:t>
      </w:r>
    </w:p>
    <w:p w:rsidR="373BF98B" w:rsidP="5332E3D1" w:rsidRDefault="373BF98B" w14:paraId="286A4B7C" w14:textId="539FEDFB">
      <w:pPr>
        <w:pStyle w:val="BodyText"/>
        <w:numPr>
          <w:ilvl w:val="0"/>
          <w:numId w:val="4"/>
        </w:numPr>
        <w:rPr>
          <w:noProof w:val="0"/>
          <w:lang w:val="sr-Latn-CS"/>
        </w:rPr>
      </w:pPr>
      <w:r w:rsidRPr="5332E3D1" w:rsidR="373BF98B">
        <w:rPr>
          <w:noProof w:val="0"/>
          <w:lang w:val="sr-Latn-CS"/>
        </w:rPr>
        <w:t xml:space="preserve">Stranica se osvežava </w:t>
      </w:r>
      <w:r w:rsidRPr="5332E3D1" w:rsidR="3A8670CB">
        <w:rPr>
          <w:noProof w:val="0"/>
          <w:lang w:val="sr-Latn-CS"/>
        </w:rPr>
        <w:t>kako bi prikazala novu recenziju.</w:t>
      </w:r>
    </w:p>
    <w:p xmlns:wp14="http://schemas.microsoft.com/office/word/2010/wordml" w:rsidRPr="007E0B43" w:rsidR="007E0B43" w:rsidP="002C12A7" w:rsidRDefault="007E0B43" w14:paraId="06F85E7E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xmlns:wp14="http://schemas.microsoft.com/office/word/2010/wordml" w:rsidR="007E0B43" w:rsidP="007E0B43" w:rsidRDefault="00932297" w14:paraId="7CC9A5A6" wp14:textId="4BC3E0F0">
      <w:pPr>
        <w:pStyle w:val="BodyText"/>
        <w:rPr>
          <w:lang w:val="sr-Latn-CS"/>
        </w:rPr>
      </w:pPr>
      <w:r w:rsidRPr="5332E3D1" w:rsidR="0CBAAF49">
        <w:rPr>
          <w:lang w:val="sr-Latn-CS"/>
        </w:rPr>
        <w:t>Validacija</w:t>
      </w:r>
      <w:r w:rsidRPr="5332E3D1" w:rsidR="0CBAAF49">
        <w:rPr>
          <w:lang w:val="sr-Latn-CS"/>
        </w:rPr>
        <w:t xml:space="preserve"> podataka nije uspešna (npr. Predug opis)</w:t>
      </w:r>
    </w:p>
    <w:p xmlns:wp14="http://schemas.microsoft.com/office/word/2010/wordml" w:rsidRPr="007E0B43" w:rsidR="007E0B43" w:rsidP="002C12A7" w:rsidRDefault="007E0B43" w14:paraId="742FD8D0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xmlns:wp14="http://schemas.microsoft.com/office/word/2010/wordml" w:rsidR="007E0B43" w:rsidP="00D270AF" w:rsidRDefault="00D270AF" w14:paraId="1FB1023C" wp14:textId="3AEBDE8C">
      <w:pPr>
        <w:pStyle w:val="BodyText"/>
        <w:rPr>
          <w:lang w:val="sr-Latn-CS"/>
        </w:rPr>
      </w:pPr>
      <w:r w:rsidRPr="5332E3D1" w:rsidR="1D979216">
        <w:rPr>
          <w:lang w:val="sr-Latn-CS"/>
        </w:rPr>
        <w:t>Recenzija je javno vidljiva a prosečna ocena albuma se ažurira.</w:t>
      </w:r>
    </w:p>
    <w:p w:rsidR="259C8A5B" w:rsidP="5332E3D1" w:rsidRDefault="259C8A5B" w14:paraId="6F8B68FD" w14:textId="784E711C">
      <w:pPr>
        <w:pStyle w:val="BodyText"/>
        <w:rPr>
          <w:lang w:val="sr-Latn-CS"/>
        </w:rPr>
      </w:pPr>
      <w:r w:rsidR="259C8A5B">
        <w:drawing>
          <wp:inline wp14:editId="1EB2E360" wp14:anchorId="326921E0">
            <wp:extent cx="5943600" cy="3581400"/>
            <wp:effectExtent l="0" t="0" r="0" b="0"/>
            <wp:docPr id="2003485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485246" name="Picture 2003485246"/>
                    <pic:cNvPicPr/>
                  </pic:nvPicPr>
                  <pic:blipFill>
                    <a:blip xmlns:r="http://schemas.openxmlformats.org/officeDocument/2006/relationships" r:embed="rId1578181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372D3" w:rsidR="00786068" w:rsidP="00786068" w:rsidRDefault="00786068" w14:paraId="51D5E37F" wp14:textId="106B2075">
      <w:pPr>
        <w:pStyle w:val="Heading2"/>
        <w:rPr>
          <w:lang w:val="sr-Latn-CS"/>
        </w:rPr>
      </w:pPr>
      <w:r w:rsidRPr="5332E3D1" w:rsidR="1D979216">
        <w:rPr>
          <w:noProof w:val="0"/>
          <w:lang w:val="sr-Latn-CS"/>
        </w:rPr>
        <w:t>Pregled i pretraga albuma</w:t>
      </w:r>
    </w:p>
    <w:p xmlns:wp14="http://schemas.microsoft.com/office/word/2010/wordml" w:rsidRPr="007E0B43" w:rsidR="007E0B43" w:rsidP="002C12A7" w:rsidRDefault="007E0B43" w14:paraId="2EB19987" wp14:textId="77777777">
      <w:pPr>
        <w:pStyle w:val="BodyText"/>
        <w:keepNext/>
        <w:rPr>
          <w:b/>
          <w:bCs/>
          <w:lang w:val="sr-Latn-CS"/>
        </w:rPr>
      </w:pPr>
      <w:r w:rsidRPr="5332E3D1" w:rsidR="3B0C9B4A">
        <w:rPr>
          <w:b w:val="1"/>
          <w:bCs w:val="1"/>
          <w:lang w:val="sr-Latn-CS"/>
        </w:rPr>
        <w:t>Kratak opis:</w:t>
      </w:r>
    </w:p>
    <w:p xmlns:wp14="http://schemas.microsoft.com/office/word/2010/wordml" w:rsidR="007E0B43" w:rsidP="007E0B43" w:rsidRDefault="003A60C6" w14:paraId="0B482BAB" wp14:textId="282A3ACA">
      <w:pPr>
        <w:pStyle w:val="BodyText"/>
      </w:pPr>
      <w:r w:rsidRPr="5332E3D1" w:rsidR="4E1B9826">
        <w:rPr>
          <w:noProof w:val="0"/>
          <w:lang w:val="sr-Latn-CS"/>
        </w:rPr>
        <w:t>Pronalaženje albuma i pregled detaljnih informacija.</w:t>
      </w:r>
    </w:p>
    <w:p xmlns:wp14="http://schemas.microsoft.com/office/word/2010/wordml" w:rsidRPr="007E0B43" w:rsidR="007E0B43" w:rsidP="002C12A7" w:rsidRDefault="007E0B43" w14:paraId="34EB80CF" wp14:textId="77777777">
      <w:pPr>
        <w:pStyle w:val="BodyText"/>
        <w:keepNext/>
        <w:rPr>
          <w:b/>
          <w:bCs/>
          <w:lang w:val="sr-Latn-CS"/>
        </w:rPr>
      </w:pPr>
      <w:r w:rsidRPr="5332E3D1" w:rsidR="3B0C9B4A">
        <w:rPr>
          <w:b w:val="1"/>
          <w:bCs w:val="1"/>
          <w:lang w:val="sr-Latn-CS"/>
        </w:rPr>
        <w:t>Akteri:</w:t>
      </w:r>
    </w:p>
    <w:p xmlns:wp14="http://schemas.microsoft.com/office/word/2010/wordml" w:rsidRPr="007E0B43" w:rsidR="007E0B43" w:rsidP="5332E3D1" w:rsidRDefault="007E0B43" w14:paraId="6E10C2BB" wp14:textId="3BB0C965">
      <w:pPr>
        <w:pStyle w:val="BodyText"/>
        <w:keepNext w:val="1"/>
        <w:rPr>
          <w:b w:val="1"/>
          <w:bCs w:val="1"/>
          <w:lang w:val="sr-Latn-CS"/>
        </w:rPr>
      </w:pPr>
      <w:r w:rsidRPr="5332E3D1" w:rsidR="3FC8F75D">
        <w:rPr>
          <w:noProof w:val="0"/>
          <w:lang w:val="sr-Latn-CS"/>
        </w:rPr>
        <w:t>Posetilac, Prijavljeni korisnik.</w:t>
      </w:r>
      <w:r w:rsidRPr="5332E3D1" w:rsidR="3FC8F75D">
        <w:rPr>
          <w:b w:val="1"/>
          <w:bCs w:val="1"/>
          <w:lang w:val="sr-Latn-CS"/>
        </w:rPr>
        <w:t xml:space="preserve"> </w:t>
      </w:r>
    </w:p>
    <w:p xmlns:wp14="http://schemas.microsoft.com/office/word/2010/wordml" w:rsidRPr="007E0B43" w:rsidR="007E0B43" w:rsidP="002C12A7" w:rsidRDefault="007E0B43" w14:paraId="255EDEDA" wp14:textId="3B1A8D2E">
      <w:pPr>
        <w:pStyle w:val="BodyText"/>
        <w:keepNext w:val="1"/>
        <w:rPr>
          <w:b w:val="1"/>
          <w:bCs w:val="1"/>
          <w:lang w:val="sr-Latn-CS"/>
        </w:rPr>
      </w:pPr>
      <w:r w:rsidRPr="5332E3D1" w:rsidR="3B0C9B4A">
        <w:rPr>
          <w:b w:val="1"/>
          <w:bCs w:val="1"/>
          <w:lang w:val="sr-Latn-CS"/>
        </w:rPr>
        <w:t>Preduslovi:</w:t>
      </w:r>
    </w:p>
    <w:p xmlns:wp14="http://schemas.microsoft.com/office/word/2010/wordml" w:rsidR="007E0B43" w:rsidP="007E0B43" w:rsidRDefault="003A60C6" w14:paraId="245E01DA" wp14:textId="77777777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xmlns:wp14="http://schemas.microsoft.com/office/word/2010/wordml" w:rsidRPr="007E0B43" w:rsidR="007E0B43" w:rsidP="002C12A7" w:rsidRDefault="007E0B43" w14:paraId="0007719C" wp14:textId="77777777">
      <w:pPr>
        <w:pStyle w:val="BodyText"/>
        <w:keepNext/>
        <w:rPr>
          <w:b/>
          <w:bCs/>
          <w:lang w:val="sr-Latn-CS"/>
        </w:rPr>
      </w:pPr>
      <w:r w:rsidRPr="5332E3D1" w:rsidR="3B0C9B4A">
        <w:rPr>
          <w:b w:val="1"/>
          <w:bCs w:val="1"/>
          <w:lang w:val="sr-Latn-CS"/>
        </w:rPr>
        <w:t>Osnovni tok:</w:t>
      </w:r>
    </w:p>
    <w:p w:rsidR="25BA0961" w:rsidP="5332E3D1" w:rsidRDefault="25BA0961" w14:paraId="5993F3F4" w14:textId="69F4ED1F">
      <w:pPr>
        <w:pStyle w:val="BodyText"/>
        <w:numPr>
          <w:ilvl w:val="0"/>
          <w:numId w:val="5"/>
        </w:numPr>
        <w:rPr>
          <w:lang w:val="sr-Latn-CS"/>
        </w:rPr>
      </w:pPr>
      <w:r w:rsidRPr="5332E3D1" w:rsidR="25BA0961">
        <w:rPr>
          <w:noProof w:val="0"/>
          <w:lang w:val="sr-Latn-CS"/>
        </w:rPr>
        <w:t>Korisnik unosi kriterijum pretrage.</w:t>
      </w:r>
    </w:p>
    <w:p xmlns:wp14="http://schemas.microsoft.com/office/word/2010/wordml" w:rsidR="003A60C6" w:rsidP="003A60C6" w:rsidRDefault="003A60C6" w14:paraId="20F49272" wp14:textId="49DE4BC7">
      <w:pPr>
        <w:pStyle w:val="BodyText"/>
        <w:numPr>
          <w:ilvl w:val="0"/>
          <w:numId w:val="5"/>
        </w:numPr>
        <w:rPr>
          <w:noProof w:val="0"/>
          <w:lang w:val="sr-Latn-CS"/>
        </w:rPr>
      </w:pPr>
      <w:r w:rsidRPr="5332E3D1" w:rsidR="25BA0961">
        <w:rPr>
          <w:noProof w:val="0"/>
          <w:lang w:val="sr-Latn-CS"/>
        </w:rPr>
        <w:t>Sistem šalje upit eksternom API-ju.</w:t>
      </w:r>
    </w:p>
    <w:p w:rsidR="25BA0961" w:rsidP="5332E3D1" w:rsidRDefault="25BA0961" w14:paraId="1E3B8EEB" w14:textId="3617EB7C">
      <w:pPr>
        <w:pStyle w:val="BodyText"/>
        <w:numPr>
          <w:ilvl w:val="0"/>
          <w:numId w:val="5"/>
        </w:numPr>
        <w:rPr>
          <w:noProof w:val="0"/>
          <w:lang w:val="sr-Latn-CS"/>
        </w:rPr>
      </w:pPr>
      <w:r w:rsidRPr="5332E3D1" w:rsidR="25BA0961">
        <w:rPr>
          <w:noProof w:val="0"/>
          <w:lang w:val="sr-Latn-CS"/>
        </w:rPr>
        <w:t>Rezultati se prikazuju korisniku.</w:t>
      </w:r>
    </w:p>
    <w:p w:rsidR="25BA0961" w:rsidP="5332E3D1" w:rsidRDefault="25BA0961" w14:paraId="0ED7EAB1" w14:textId="04A0B039">
      <w:pPr>
        <w:pStyle w:val="BodyText"/>
        <w:numPr>
          <w:ilvl w:val="0"/>
          <w:numId w:val="5"/>
        </w:numPr>
        <w:rPr>
          <w:noProof w:val="0"/>
          <w:lang w:val="sr-Latn-CS"/>
        </w:rPr>
      </w:pPr>
      <w:r w:rsidRPr="5332E3D1" w:rsidR="25BA0961">
        <w:rPr>
          <w:noProof w:val="0"/>
          <w:lang w:val="sr-Latn-CS"/>
        </w:rPr>
        <w:t>Izborom albuma prikazuju se detalji (lista pesama, godina izdanja, žanr).</w:t>
      </w:r>
    </w:p>
    <w:p xmlns:wp14="http://schemas.microsoft.com/office/word/2010/wordml" w:rsidRPr="007E0B43" w:rsidR="007E0B43" w:rsidP="002C12A7" w:rsidRDefault="007E0B43" w14:paraId="37362AE5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xmlns:wp14="http://schemas.microsoft.com/office/word/2010/wordml" w:rsidR="007E0B43" w:rsidP="007E0B43" w:rsidRDefault="003A60C6" w14:paraId="2A00129D" wp14:textId="77777777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xmlns:wp14="http://schemas.microsoft.com/office/word/2010/wordml" w:rsidRPr="007E0B43" w:rsidR="007E0B43" w:rsidP="002C12A7" w:rsidRDefault="007E0B43" w14:paraId="61A4FB0B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xmlns:wp14="http://schemas.microsoft.com/office/word/2010/wordml" w:rsidR="007E0B43" w:rsidP="003A60C6" w:rsidRDefault="003A60C6" w14:paraId="1024F340" wp14:textId="1244B1C6">
      <w:pPr>
        <w:pStyle w:val="BodyText"/>
        <w:rPr>
          <w:lang w:val="sr-Latn-CS"/>
        </w:rPr>
      </w:pPr>
      <w:r w:rsidRPr="5332E3D1" w:rsidR="70CA83B8">
        <w:rPr>
          <w:lang w:val="sr-Latn-CS"/>
        </w:rPr>
        <w:t xml:space="preserve">Tekuća stranica je stranica </w:t>
      </w:r>
      <w:r w:rsidRPr="5332E3D1" w:rsidR="47FEE370">
        <w:rPr>
          <w:lang w:val="sr-Latn-CS"/>
        </w:rPr>
        <w:t>izabranog albuma.</w:t>
      </w:r>
    </w:p>
    <w:p xmlns:wp14="http://schemas.microsoft.com/office/word/2010/wordml" w:rsidRPr="003372D3" w:rsidR="00786068" w:rsidP="00786068" w:rsidRDefault="00786068" w14:paraId="40D2F4F2" wp14:textId="2716A6E2">
      <w:pPr>
        <w:pStyle w:val="Heading2"/>
        <w:rPr>
          <w:lang w:val="sr-Latn-CS"/>
        </w:rPr>
      </w:pPr>
      <w:r w:rsidRPr="5332E3D1" w:rsidR="47FEE370">
        <w:rPr>
          <w:lang w:val="sr-Latn-CS"/>
        </w:rPr>
        <w:t>Upravljanje plejlistom</w:t>
      </w:r>
    </w:p>
    <w:p xmlns:wp14="http://schemas.microsoft.com/office/word/2010/wordml" w:rsidRPr="007E0B43" w:rsidR="007E0B43" w:rsidP="002C12A7" w:rsidRDefault="007E0B43" w14:paraId="08F5DD01" wp14:textId="77777777">
      <w:pPr>
        <w:pStyle w:val="BodyText"/>
        <w:keepNext/>
        <w:rPr>
          <w:b/>
          <w:bCs/>
          <w:lang w:val="sr-Latn-CS"/>
        </w:rPr>
      </w:pPr>
      <w:r w:rsidRPr="5332E3D1" w:rsidR="3B0C9B4A">
        <w:rPr>
          <w:b w:val="1"/>
          <w:bCs w:val="1"/>
          <w:lang w:val="sr-Latn-CS"/>
        </w:rPr>
        <w:t>Kratak opis:</w:t>
      </w:r>
    </w:p>
    <w:p xmlns:wp14="http://schemas.microsoft.com/office/word/2010/wordml" w:rsidRPr="007E0B43" w:rsidR="007E0B43" w:rsidP="5332E3D1" w:rsidRDefault="007E0B43" w14:paraId="40BD2E67" wp14:textId="483D804E">
      <w:pPr>
        <w:pStyle w:val="BodyText"/>
        <w:keepNext w:val="1"/>
        <w:rPr>
          <w:b w:val="1"/>
          <w:bCs w:val="1"/>
          <w:lang w:val="sr-Latn-CS"/>
        </w:rPr>
      </w:pPr>
      <w:r w:rsidRPr="5332E3D1" w:rsidR="1255E0AD">
        <w:rPr>
          <w:noProof w:val="0"/>
          <w:lang w:val="sr-Latn-CS"/>
        </w:rPr>
        <w:t xml:space="preserve">Dodavanje albuma ili pesme u </w:t>
      </w:r>
      <w:r w:rsidRPr="5332E3D1" w:rsidR="1255E0AD">
        <w:rPr>
          <w:noProof w:val="0"/>
          <w:lang w:val="sr-Latn-CS"/>
        </w:rPr>
        <w:t>plejlistu</w:t>
      </w:r>
      <w:r w:rsidRPr="5332E3D1" w:rsidR="72A473F5">
        <w:rPr>
          <w:noProof w:val="0"/>
          <w:lang w:val="sr-Latn-CS"/>
        </w:rPr>
        <w:t>.</w:t>
      </w:r>
    </w:p>
    <w:p xmlns:wp14="http://schemas.microsoft.com/office/word/2010/wordml" w:rsidRPr="007E0B43" w:rsidR="007E0B43" w:rsidP="002C12A7" w:rsidRDefault="007E0B43" w14:paraId="0CD54251" wp14:textId="123AA6CA">
      <w:pPr>
        <w:pStyle w:val="BodyText"/>
        <w:keepNext w:val="1"/>
        <w:rPr>
          <w:b w:val="1"/>
          <w:bCs w:val="1"/>
          <w:lang w:val="sr-Latn-CS"/>
        </w:rPr>
      </w:pPr>
      <w:r w:rsidRPr="5332E3D1" w:rsidR="3B0C9B4A">
        <w:rPr>
          <w:b w:val="1"/>
          <w:bCs w:val="1"/>
          <w:lang w:val="sr-Latn-CS"/>
        </w:rPr>
        <w:t>Akteri:</w:t>
      </w:r>
    </w:p>
    <w:p xmlns:wp14="http://schemas.microsoft.com/office/word/2010/wordml" w:rsidR="007E0B43" w:rsidP="007E0B43" w:rsidRDefault="007E0B43" w14:paraId="12A16116" wp14:textId="002290B5">
      <w:pPr>
        <w:pStyle w:val="BodyText"/>
        <w:rPr>
          <w:lang w:val="sr-Latn-CS"/>
        </w:rPr>
      </w:pPr>
      <w:r w:rsidRPr="5332E3D1" w:rsidR="3B0C9B4A">
        <w:rPr>
          <w:lang w:val="sr-Latn-CS"/>
        </w:rPr>
        <w:t>P</w:t>
      </w:r>
      <w:r w:rsidRPr="5332E3D1" w:rsidR="082AEBAC">
        <w:rPr>
          <w:lang w:val="sr-Latn-CS"/>
        </w:rPr>
        <w:t>rijavljeni korisnik.</w:t>
      </w:r>
    </w:p>
    <w:p xmlns:wp14="http://schemas.microsoft.com/office/word/2010/wordml" w:rsidRPr="007E0B43" w:rsidR="007E0B43" w:rsidP="002C12A7" w:rsidRDefault="007E0B43" w14:paraId="3D515959" wp14:textId="77777777">
      <w:pPr>
        <w:pStyle w:val="BodyText"/>
        <w:keepNext w:val="1"/>
        <w:rPr>
          <w:b w:val="1"/>
          <w:bCs w:val="1"/>
          <w:lang w:val="sr-Latn-CS"/>
        </w:rPr>
      </w:pPr>
      <w:r w:rsidRPr="5332E3D1" w:rsidR="3B0C9B4A">
        <w:rPr>
          <w:b w:val="1"/>
          <w:bCs w:val="1"/>
          <w:lang w:val="sr-Latn-CS"/>
        </w:rPr>
        <w:t>Preduslovi:</w:t>
      </w:r>
    </w:p>
    <w:p w:rsidR="0EB345B0" w:rsidP="5332E3D1" w:rsidRDefault="0EB345B0" w14:paraId="78BAA33D" w14:textId="041E8D8B">
      <w:pPr>
        <w:pStyle w:val="BodyText"/>
        <w:keepNext w:val="1"/>
        <w:rPr>
          <w:b w:val="0"/>
          <w:bCs w:val="0"/>
          <w:lang w:val="sr-Latn-CS"/>
        </w:rPr>
      </w:pPr>
      <w:r w:rsidRPr="5332E3D1" w:rsidR="0EB345B0">
        <w:rPr>
          <w:b w:val="0"/>
          <w:bCs w:val="0"/>
          <w:lang w:val="sr-Latn-CS"/>
        </w:rPr>
        <w:t>Korisnik se nalazi na stranici nekog albuma ili pesme</w:t>
      </w:r>
    </w:p>
    <w:p xmlns:wp14="http://schemas.microsoft.com/office/word/2010/wordml" w:rsidRPr="007E0B43" w:rsidR="007E0B43" w:rsidP="002C12A7" w:rsidRDefault="007E0B43" w14:paraId="3F80E9BE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xmlns:wp14="http://schemas.microsoft.com/office/word/2010/wordml" w:rsidR="007E0B43" w:rsidP="0025395B" w:rsidRDefault="0025395B" w14:paraId="5D0488E9" wp14:textId="1902BFBC">
      <w:pPr>
        <w:pStyle w:val="BodyText"/>
        <w:numPr>
          <w:ilvl w:val="0"/>
          <w:numId w:val="6"/>
        </w:numPr>
        <w:rPr>
          <w:noProof w:val="0"/>
          <w:lang w:val="sr-Latn-CS"/>
        </w:rPr>
      </w:pPr>
      <w:r w:rsidRPr="5332E3D1" w:rsidR="0B74E210">
        <w:rPr>
          <w:noProof w:val="0"/>
          <w:lang w:val="sr-Latn-CS"/>
        </w:rPr>
        <w:t>Korisnik na stranici albuma bira opciju za dodavanje u plejlistu.</w:t>
      </w:r>
    </w:p>
    <w:p w:rsidR="0B74E210" w:rsidP="5332E3D1" w:rsidRDefault="0B74E210" w14:paraId="5398D15F" w14:textId="4490C322">
      <w:pPr>
        <w:pStyle w:val="BodyText"/>
        <w:numPr>
          <w:ilvl w:val="0"/>
          <w:numId w:val="6"/>
        </w:numPr>
        <w:rPr>
          <w:noProof w:val="0"/>
          <w:lang w:val="sr-Latn-CS"/>
        </w:rPr>
      </w:pPr>
      <w:r w:rsidRPr="5332E3D1" w:rsidR="0B74E210">
        <w:rPr>
          <w:noProof w:val="0"/>
          <w:lang w:val="sr-Latn-CS"/>
        </w:rPr>
        <w:t>Sistem nudi listu postojećih plejlista ili opciju "Kreiraj novu".</w:t>
      </w:r>
    </w:p>
    <w:p w:rsidR="0B74E210" w:rsidP="5332E3D1" w:rsidRDefault="0B74E210" w14:paraId="28CC3945" w14:textId="20AE8D36">
      <w:pPr>
        <w:pStyle w:val="BodyText"/>
        <w:numPr>
          <w:ilvl w:val="0"/>
          <w:numId w:val="6"/>
        </w:numPr>
        <w:rPr>
          <w:noProof w:val="0"/>
          <w:lang w:val="sr-Latn-CS"/>
        </w:rPr>
      </w:pPr>
      <w:r w:rsidRPr="5332E3D1" w:rsidR="0B74E210">
        <w:rPr>
          <w:noProof w:val="0"/>
          <w:lang w:val="sr-Latn-CS"/>
        </w:rPr>
        <w:t>Korisnik vrši odabir ili unosi naziv nove liste.</w:t>
      </w:r>
    </w:p>
    <w:p w:rsidR="0B74E210" w:rsidP="5332E3D1" w:rsidRDefault="0B74E210" w14:paraId="7FACF2C4" w14:textId="08ECDE73">
      <w:pPr>
        <w:pStyle w:val="BodyText"/>
        <w:numPr>
          <w:ilvl w:val="0"/>
          <w:numId w:val="6"/>
        </w:numPr>
        <w:rPr>
          <w:noProof w:val="0"/>
          <w:lang w:val="sr-Latn-CS"/>
        </w:rPr>
      </w:pPr>
      <w:r w:rsidRPr="5332E3D1" w:rsidR="0B74E210">
        <w:rPr>
          <w:noProof w:val="0"/>
          <w:lang w:val="sr-Latn-CS"/>
        </w:rPr>
        <w:t>Sistem vrši povezivanje ID-ja albuma sa ID-jem plejliste u bazi podataka.</w:t>
      </w:r>
    </w:p>
    <w:p w:rsidR="0B74E210" w:rsidP="5332E3D1" w:rsidRDefault="0B74E210" w14:paraId="126C7DA8" w14:textId="34BEFD71">
      <w:pPr>
        <w:pStyle w:val="BodyText"/>
        <w:numPr>
          <w:ilvl w:val="0"/>
          <w:numId w:val="6"/>
        </w:numPr>
        <w:rPr>
          <w:noProof w:val="0"/>
          <w:lang w:val="sr-Latn-CS"/>
        </w:rPr>
      </w:pPr>
      <w:r w:rsidRPr="5332E3D1" w:rsidR="0B74E210">
        <w:rPr>
          <w:noProof w:val="0"/>
          <w:lang w:val="sr-Latn-CS"/>
        </w:rPr>
        <w:t>Korisnik dobija potvrdu o uspješnom dodavanju.</w:t>
      </w:r>
    </w:p>
    <w:p xmlns:wp14="http://schemas.microsoft.com/office/word/2010/wordml" w:rsidRPr="007E0B43" w:rsidR="007E0B43" w:rsidP="002C12A7" w:rsidRDefault="007E0B43" w14:paraId="5C188C65" wp14:textId="77777777">
      <w:pPr>
        <w:pStyle w:val="BodyText"/>
        <w:keepNext w:val="1"/>
        <w:rPr>
          <w:b w:val="1"/>
          <w:bCs w:val="1"/>
          <w:lang w:val="sr-Latn-CS"/>
        </w:rPr>
      </w:pPr>
      <w:r w:rsidRPr="5332E3D1" w:rsidR="3B0C9B4A">
        <w:rPr>
          <w:b w:val="1"/>
          <w:bCs w:val="1"/>
          <w:lang w:val="sr-Latn-CS"/>
        </w:rPr>
        <w:t>Posledice:</w:t>
      </w:r>
    </w:p>
    <w:p w:rsidR="22B99FA6" w:rsidP="5332E3D1" w:rsidRDefault="22B99FA6" w14:paraId="6A549AD1" w14:textId="4A818966">
      <w:pPr>
        <w:pStyle w:val="BodyText"/>
        <w:keepNext w:val="1"/>
        <w:rPr>
          <w:b w:val="0"/>
          <w:bCs w:val="0"/>
          <w:lang w:val="sr-Latn-CS"/>
        </w:rPr>
      </w:pPr>
      <w:r w:rsidRPr="5332E3D1" w:rsidR="22B99FA6">
        <w:rPr>
          <w:b w:val="0"/>
          <w:bCs w:val="0"/>
          <w:lang w:val="sr-Latn-CS"/>
        </w:rPr>
        <w:t>Album ili pesma je dodata na konkretnu plejlistu</w:t>
      </w:r>
    </w:p>
    <w:p xmlns:wp14="http://schemas.microsoft.com/office/word/2010/wordml" w:rsidRPr="003372D3" w:rsidR="00786068" w:rsidP="00786068" w:rsidRDefault="00786068" w14:paraId="0C79FEFE" wp14:textId="7F6A0FB8">
      <w:pPr>
        <w:pStyle w:val="Heading2"/>
        <w:rPr>
          <w:lang w:val="sr-Latn-CS"/>
        </w:rPr>
      </w:pPr>
      <w:r w:rsidRPr="5332E3D1" w:rsidR="22B99FA6">
        <w:rPr>
          <w:noProof w:val="0"/>
          <w:lang w:val="sr-Latn-CS"/>
        </w:rPr>
        <w:t>Pretraga i praćenje korisnika</w:t>
      </w:r>
    </w:p>
    <w:p xmlns:wp14="http://schemas.microsoft.com/office/word/2010/wordml" w:rsidRPr="007E0B43" w:rsidR="007E0B43" w:rsidP="002C12A7" w:rsidRDefault="007E0B43" w14:paraId="5B5730E9" wp14:textId="77777777">
      <w:pPr>
        <w:pStyle w:val="BodyText"/>
        <w:keepNext/>
        <w:rPr>
          <w:b/>
          <w:bCs/>
          <w:lang w:val="sr-Latn-CS"/>
        </w:rPr>
      </w:pPr>
      <w:r w:rsidRPr="5332E3D1" w:rsidR="3B0C9B4A">
        <w:rPr>
          <w:b w:val="1"/>
          <w:bCs w:val="1"/>
          <w:lang w:val="sr-Latn-CS"/>
        </w:rPr>
        <w:t>Kratak opis:</w:t>
      </w:r>
    </w:p>
    <w:p xmlns:wp14="http://schemas.microsoft.com/office/word/2010/wordml" w:rsidR="007E0B43" w:rsidP="00E55045" w:rsidRDefault="00373231" w14:paraId="45308585" wp14:textId="01023467">
      <w:pPr>
        <w:pStyle w:val="BodyText"/>
      </w:pPr>
      <w:r w:rsidRPr="5332E3D1" w:rsidR="04706C1F">
        <w:rPr>
          <w:noProof w:val="0"/>
          <w:lang w:val="sr-Latn-CS"/>
        </w:rPr>
        <w:t>Pronalaženje drugih članova zajednice i uspostavljanje socijalnih veza.</w:t>
      </w:r>
    </w:p>
    <w:p xmlns:wp14="http://schemas.microsoft.com/office/word/2010/wordml" w:rsidRPr="007E0B43" w:rsidR="007E0B43" w:rsidP="002C12A7" w:rsidRDefault="007E0B43" w14:paraId="37D61660" wp14:textId="77777777">
      <w:pPr>
        <w:pStyle w:val="BodyText"/>
        <w:keepNext/>
        <w:rPr>
          <w:b/>
          <w:bCs/>
          <w:lang w:val="sr-Latn-CS"/>
        </w:rPr>
      </w:pPr>
      <w:r w:rsidRPr="5332E3D1" w:rsidR="3B0C9B4A">
        <w:rPr>
          <w:b w:val="1"/>
          <w:bCs w:val="1"/>
          <w:lang w:val="sr-Latn-CS"/>
        </w:rPr>
        <w:t>Akteri:</w:t>
      </w:r>
    </w:p>
    <w:p xmlns:wp14="http://schemas.microsoft.com/office/word/2010/wordml" w:rsidR="007E0B43" w:rsidP="007E0B43" w:rsidRDefault="007E0B43" w14:paraId="2BE3A770" wp14:textId="3EE7CCE2">
      <w:pPr>
        <w:pStyle w:val="BodyText"/>
      </w:pPr>
      <w:r w:rsidRPr="5332E3D1" w:rsidR="56F3D2AA">
        <w:rPr>
          <w:noProof w:val="0"/>
          <w:lang w:val="sr-Latn-CS"/>
        </w:rPr>
        <w:t>Registrovani korisnik.</w:t>
      </w:r>
    </w:p>
    <w:p xmlns:wp14="http://schemas.microsoft.com/office/word/2010/wordml" w:rsidRPr="007E0B43" w:rsidR="007E0B43" w:rsidP="002C12A7" w:rsidRDefault="007E0B43" w14:paraId="657F09BA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7E0B43" w:rsidP="007E0B43" w:rsidRDefault="00373231" w14:paraId="16BCEFA6" wp14:textId="1463A975">
      <w:pPr>
        <w:pStyle w:val="BodyText"/>
        <w:rPr>
          <w:lang w:val="sr-Latn-CS"/>
        </w:rPr>
      </w:pPr>
      <w:r w:rsidRPr="5332E3D1" w:rsidR="146C7FBB">
        <w:rPr>
          <w:lang w:val="sr-Latn-CS"/>
        </w:rPr>
        <w:t>Nema.</w:t>
      </w:r>
    </w:p>
    <w:p xmlns:wp14="http://schemas.microsoft.com/office/word/2010/wordml" w:rsidRPr="007E0B43" w:rsidR="007E0B43" w:rsidP="002C12A7" w:rsidRDefault="007E0B43" w14:paraId="34302593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xmlns:wp14="http://schemas.microsoft.com/office/word/2010/wordml" w:rsidR="007E0B43" w:rsidP="00373231" w:rsidRDefault="00373231" w14:paraId="16B9138B" wp14:textId="7225FC33">
      <w:pPr>
        <w:pStyle w:val="BodyText"/>
        <w:numPr>
          <w:ilvl w:val="0"/>
          <w:numId w:val="7"/>
        </w:numPr>
        <w:rPr>
          <w:lang w:val="sr-Latn-CS"/>
        </w:rPr>
      </w:pPr>
      <w:r w:rsidRPr="5332E3D1" w:rsidR="37CC3255">
        <w:rPr>
          <w:noProof w:val="0"/>
          <w:lang w:val="sr-Latn-CS"/>
        </w:rPr>
        <w:t>Korisnik koristi polje za pretragu korisnika i unosi nadimak ili ime.</w:t>
      </w:r>
    </w:p>
    <w:p xmlns:wp14="http://schemas.microsoft.com/office/word/2010/wordml" w:rsidR="00373231" w:rsidP="00373231" w:rsidRDefault="00373231" w14:paraId="291C6BEB" wp14:textId="79CAE2A5">
      <w:pPr>
        <w:pStyle w:val="BodyText"/>
        <w:numPr>
          <w:ilvl w:val="0"/>
          <w:numId w:val="7"/>
        </w:numPr>
        <w:rPr>
          <w:noProof w:val="0"/>
          <w:lang w:val="sr-Latn-CS"/>
        </w:rPr>
      </w:pPr>
      <w:r w:rsidRPr="5332E3D1" w:rsidR="37CC3255">
        <w:rPr>
          <w:noProof w:val="0"/>
          <w:lang w:val="sr-Latn-CS"/>
        </w:rPr>
        <w:t>Sistem pretražuje bazu registrovanih korisnika i prikazuje rezultate.</w:t>
      </w:r>
    </w:p>
    <w:p w:rsidR="37CC3255" w:rsidP="5332E3D1" w:rsidRDefault="37CC3255" w14:paraId="39B50CB8" w14:textId="2ED01D34">
      <w:pPr>
        <w:pStyle w:val="BodyText"/>
        <w:numPr>
          <w:ilvl w:val="0"/>
          <w:numId w:val="7"/>
        </w:numPr>
        <w:rPr>
          <w:noProof w:val="0"/>
          <w:lang w:val="sr-Latn-CS"/>
        </w:rPr>
      </w:pPr>
      <w:r w:rsidRPr="5332E3D1" w:rsidR="37CC3255">
        <w:rPr>
          <w:noProof w:val="0"/>
          <w:lang w:val="sr-Latn-CS"/>
        </w:rPr>
        <w:t>Korisnik otvara profil drugog člana i bira opciju "Follow".</w:t>
      </w:r>
    </w:p>
    <w:p w:rsidR="37CC3255" w:rsidP="5332E3D1" w:rsidRDefault="37CC3255" w14:paraId="10954929" w14:textId="1B0D5DDD">
      <w:pPr>
        <w:pStyle w:val="BodyText"/>
        <w:numPr>
          <w:ilvl w:val="0"/>
          <w:numId w:val="7"/>
        </w:numPr>
        <w:rPr>
          <w:noProof w:val="0"/>
          <w:lang w:val="sr-Latn-CS"/>
        </w:rPr>
      </w:pPr>
      <w:r w:rsidRPr="5332E3D1" w:rsidR="37CC3255">
        <w:rPr>
          <w:noProof w:val="0"/>
          <w:lang w:val="sr-Latn-CS"/>
        </w:rPr>
        <w:t>Sistem beleži novu "Follow" vezu u bazi, čime se omogućava praćenje aktivnosti tog člana.</w:t>
      </w:r>
    </w:p>
    <w:p xmlns:wp14="http://schemas.microsoft.com/office/word/2010/wordml" w:rsidRPr="007E0B43" w:rsidR="007E0B43" w:rsidP="002C12A7" w:rsidRDefault="007E0B43" w14:paraId="45ED464E" wp14:textId="7777777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xmlns:wp14="http://schemas.microsoft.com/office/word/2010/wordml" w:rsidR="007E0B43" w:rsidP="007E0B43" w:rsidRDefault="00ED1FFE" w14:paraId="23D1E624" wp14:textId="77777777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xmlns:wp14="http://schemas.microsoft.com/office/word/2010/wordml" w:rsidRPr="007E0B43" w:rsidR="007E0B43" w:rsidP="002C12A7" w:rsidRDefault="007E0B43" w14:paraId="76D322CF" wp14:textId="77777777">
      <w:pPr>
        <w:pStyle w:val="BodyText"/>
        <w:keepNext w:val="1"/>
        <w:rPr>
          <w:b w:val="1"/>
          <w:bCs w:val="1"/>
          <w:lang w:val="sr-Latn-CS"/>
        </w:rPr>
      </w:pPr>
      <w:r w:rsidRPr="5332E3D1" w:rsidR="3B0C9B4A">
        <w:rPr>
          <w:b w:val="1"/>
          <w:bCs w:val="1"/>
          <w:lang w:val="sr-Latn-CS"/>
        </w:rPr>
        <w:t>Posledice:</w:t>
      </w:r>
    </w:p>
    <w:p w:rsidR="395DF13E" w:rsidP="5332E3D1" w:rsidRDefault="395DF13E" w14:paraId="53FBB4F3" w14:textId="436E602E">
      <w:pPr>
        <w:pStyle w:val="BodyText"/>
        <w:keepNext w:val="1"/>
        <w:rPr>
          <w:b w:val="0"/>
          <w:bCs w:val="0"/>
          <w:lang w:val="sr-Latn-CS"/>
        </w:rPr>
      </w:pPr>
      <w:r w:rsidRPr="5332E3D1" w:rsidR="395DF13E">
        <w:rPr>
          <w:b w:val="0"/>
          <w:bCs w:val="0"/>
          <w:lang w:val="sr-Latn-CS"/>
        </w:rPr>
        <w:t>Ovaj korisnik će se prikazivati na listi praćenja</w:t>
      </w:r>
    </w:p>
    <w:p w:rsidR="5332E3D1" w:rsidP="5332E3D1" w:rsidRDefault="5332E3D1" w14:paraId="5DF7B53A" w14:textId="2D7226D2">
      <w:pPr>
        <w:pStyle w:val="BodyText"/>
        <w:keepNext w:val="1"/>
        <w:rPr>
          <w:b w:val="0"/>
          <w:bCs w:val="0"/>
          <w:lang w:val="sr-Latn-CS"/>
        </w:rPr>
      </w:pPr>
    </w:p>
    <w:p w:rsidR="7DF3A017" w:rsidP="5332E3D1" w:rsidRDefault="7DF3A017" w14:paraId="1DD972F7" w14:textId="7910164C">
      <w:pPr>
        <w:pStyle w:val="Heading2"/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Pregled aktivnosti prijatelja</w:t>
      </w:r>
    </w:p>
    <w:p w:rsidR="7DF3A017" w:rsidP="5332E3D1" w:rsidRDefault="7DF3A017" w14:paraId="1FAD9371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Kratak opis:</w:t>
      </w:r>
    </w:p>
    <w:p w:rsidR="7DF3A017" w:rsidP="5332E3D1" w:rsidRDefault="7DF3A017" w14:paraId="1A6BC552" w14:textId="6D0A60D8">
      <w:pPr>
        <w:pStyle w:val="BodyText"/>
      </w:pPr>
      <w:r w:rsidRPr="5332E3D1" w:rsidR="7DF3A017">
        <w:rPr>
          <w:noProof w:val="0"/>
          <w:lang w:val="sr-Latn-CS"/>
        </w:rPr>
        <w:t>Hronološki prikaz najnovijih ocjena i recenzija korisnika koje trenutni korisnik prati.</w:t>
      </w:r>
    </w:p>
    <w:p w:rsidR="7DF3A017" w:rsidP="5332E3D1" w:rsidRDefault="7DF3A017" w14:paraId="404857BC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Akteri:</w:t>
      </w:r>
    </w:p>
    <w:p w:rsidR="7DF3A017" w:rsidP="5332E3D1" w:rsidRDefault="7DF3A017" w14:paraId="767CAB48" w14:textId="3EE7CCE2">
      <w:pPr>
        <w:pStyle w:val="BodyText"/>
      </w:pPr>
      <w:r w:rsidRPr="5332E3D1" w:rsidR="7DF3A017">
        <w:rPr>
          <w:noProof w:val="0"/>
          <w:lang w:val="sr-Latn-CS"/>
        </w:rPr>
        <w:t>Registrovani korisnik.</w:t>
      </w:r>
    </w:p>
    <w:p w:rsidR="7DF3A017" w:rsidP="5332E3D1" w:rsidRDefault="7DF3A017" w14:paraId="332F9402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Preduslovi:</w:t>
      </w:r>
    </w:p>
    <w:p w:rsidR="7DF3A017" w:rsidP="5332E3D1" w:rsidRDefault="7DF3A017" w14:paraId="0EED4537" w14:textId="1463A975">
      <w:pPr>
        <w:pStyle w:val="BodyText"/>
        <w:rPr>
          <w:lang w:val="sr-Latn-CS"/>
        </w:rPr>
      </w:pPr>
      <w:r w:rsidRPr="5332E3D1" w:rsidR="7DF3A017">
        <w:rPr>
          <w:lang w:val="sr-Latn-CS"/>
        </w:rPr>
        <w:t>Nema.</w:t>
      </w:r>
    </w:p>
    <w:p w:rsidR="7DF3A017" w:rsidP="5332E3D1" w:rsidRDefault="7DF3A017" w14:paraId="0A1B446D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Osnovni tok:</w:t>
      </w:r>
    </w:p>
    <w:p w:rsidR="7DF3A017" w:rsidP="5332E3D1" w:rsidRDefault="7DF3A017" w14:paraId="46BDAD0F" w14:textId="53E90DAA">
      <w:pPr>
        <w:pStyle w:val="BodyText"/>
        <w:numPr>
          <w:ilvl w:val="0"/>
          <w:numId w:val="22"/>
        </w:numPr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Korisnik pristupa sekciji "</w:t>
      </w:r>
      <w:r w:rsidRPr="5332E3D1" w:rsidR="7DF3A017">
        <w:rPr>
          <w:noProof w:val="0"/>
          <w:lang w:val="sr-Latn-CS"/>
        </w:rPr>
        <w:t>Activity</w:t>
      </w:r>
      <w:r w:rsidRPr="5332E3D1" w:rsidR="7DF3A017">
        <w:rPr>
          <w:noProof w:val="0"/>
          <w:lang w:val="sr-Latn-CS"/>
        </w:rPr>
        <w:t>" ili početnoj strani aplikacije.</w:t>
      </w:r>
    </w:p>
    <w:p w:rsidR="7DF3A017" w:rsidP="5332E3D1" w:rsidRDefault="7DF3A017" w14:paraId="76D1AEBA" w14:textId="3BFDFBFA">
      <w:pPr>
        <w:pStyle w:val="BodyText"/>
        <w:numPr>
          <w:ilvl w:val="0"/>
          <w:numId w:val="22"/>
        </w:numPr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Sistem identifikuje listu korisnika koje on prati (Followed users).</w:t>
      </w:r>
    </w:p>
    <w:p w:rsidR="7DF3A017" w:rsidP="5332E3D1" w:rsidRDefault="7DF3A017" w14:paraId="55C2F7D4" w14:textId="155E48BB">
      <w:pPr>
        <w:pStyle w:val="BodyText"/>
        <w:numPr>
          <w:ilvl w:val="0"/>
          <w:numId w:val="22"/>
        </w:numPr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Iz baze se povlače najnoviji zapisi o recenzijama i ocjenama tih korisnika.</w:t>
      </w:r>
    </w:p>
    <w:p w:rsidR="7DF3A017" w:rsidP="5332E3D1" w:rsidRDefault="7DF3A017" w14:paraId="1680924B" w14:textId="3C941C3D">
      <w:pPr>
        <w:pStyle w:val="BodyText"/>
        <w:numPr>
          <w:ilvl w:val="0"/>
          <w:numId w:val="22"/>
        </w:numPr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Sistem generiše prikaz aktivnosti ljudi koje prati.</w:t>
      </w:r>
    </w:p>
    <w:p w:rsidR="7DF3A017" w:rsidP="5332E3D1" w:rsidRDefault="7DF3A017" w14:paraId="348B4D10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Izuzetci:</w:t>
      </w:r>
    </w:p>
    <w:p w:rsidR="7DF3A017" w:rsidP="5332E3D1" w:rsidRDefault="7DF3A017" w14:paraId="06E9E60B">
      <w:pPr>
        <w:pStyle w:val="BodyText"/>
        <w:rPr>
          <w:lang w:val="sr-Latn-CS"/>
        </w:rPr>
      </w:pPr>
      <w:r w:rsidRPr="5332E3D1" w:rsidR="7DF3A017">
        <w:rPr>
          <w:lang w:val="sr-Latn-CS"/>
        </w:rPr>
        <w:t>Nema.</w:t>
      </w:r>
    </w:p>
    <w:p w:rsidR="7DF3A017" w:rsidP="5332E3D1" w:rsidRDefault="7DF3A017" w14:paraId="03CBD4E4" w14:textId="278C4570">
      <w:pPr>
        <w:pStyle w:val="Heading2"/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Prikaz popularnih albuma</w:t>
      </w:r>
    </w:p>
    <w:p w:rsidR="7DF3A017" w:rsidP="5332E3D1" w:rsidRDefault="7DF3A017" w14:paraId="309BE6BB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Kratak opis:</w:t>
      </w:r>
    </w:p>
    <w:p w:rsidR="7DF3A017" w:rsidP="5332E3D1" w:rsidRDefault="7DF3A017" w14:paraId="3508B8F2" w14:textId="3CBA1180">
      <w:pPr>
        <w:pStyle w:val="BodyText"/>
      </w:pPr>
      <w:r w:rsidRPr="5332E3D1" w:rsidR="7DF3A017">
        <w:rPr>
          <w:noProof w:val="0"/>
          <w:lang w:val="sr-Latn-CS"/>
        </w:rPr>
        <w:t xml:space="preserve">Generisanje rang liste albuma na osnovu interakcija </w:t>
      </w:r>
      <w:r w:rsidRPr="5332E3D1" w:rsidR="7DF3A017">
        <w:rPr>
          <w:noProof w:val="0"/>
          <w:lang w:val="sr-Latn-CS"/>
        </w:rPr>
        <w:t>celokupne</w:t>
      </w:r>
      <w:r w:rsidRPr="5332E3D1" w:rsidR="7DF3A017">
        <w:rPr>
          <w:noProof w:val="0"/>
          <w:lang w:val="sr-Latn-CS"/>
        </w:rPr>
        <w:t xml:space="preserve"> zajednice.</w:t>
      </w:r>
    </w:p>
    <w:p w:rsidR="7DF3A017" w:rsidP="5332E3D1" w:rsidRDefault="7DF3A017" w14:paraId="3DB9CE5A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Akteri:</w:t>
      </w:r>
    </w:p>
    <w:p w:rsidR="7DF3A017" w:rsidP="5332E3D1" w:rsidRDefault="7DF3A017" w14:paraId="58BD2108" w14:textId="3A124080">
      <w:pPr>
        <w:pStyle w:val="BodyText"/>
        <w:keepNext w:val="1"/>
        <w:rPr>
          <w:b w:val="0"/>
          <w:bCs w:val="0"/>
          <w:lang w:val="sr-Latn-CS"/>
        </w:rPr>
      </w:pPr>
      <w:r w:rsidRPr="5332E3D1" w:rsidR="7DF3A017">
        <w:rPr>
          <w:b w:val="0"/>
          <w:bCs w:val="0"/>
          <w:lang w:val="sr-Latn-CS"/>
        </w:rPr>
        <w:t>Posetioci i registrovani korisnici.</w:t>
      </w:r>
    </w:p>
    <w:p w:rsidR="7DF3A017" w:rsidP="5332E3D1" w:rsidRDefault="7DF3A017" w14:paraId="1353B63E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Preduslovi:</w:t>
      </w:r>
    </w:p>
    <w:p w:rsidR="7DF3A017" w:rsidP="5332E3D1" w:rsidRDefault="7DF3A017" w14:paraId="0392EC40" w14:textId="1463A975">
      <w:pPr>
        <w:pStyle w:val="BodyText"/>
        <w:rPr>
          <w:lang w:val="sr-Latn-CS"/>
        </w:rPr>
      </w:pPr>
      <w:r w:rsidRPr="5332E3D1" w:rsidR="7DF3A017">
        <w:rPr>
          <w:lang w:val="sr-Latn-CS"/>
        </w:rPr>
        <w:t>Nema.</w:t>
      </w:r>
    </w:p>
    <w:p w:rsidR="7DF3A017" w:rsidP="5332E3D1" w:rsidRDefault="7DF3A017" w14:paraId="5DB63629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Osnovni tok:</w:t>
      </w:r>
    </w:p>
    <w:p w:rsidR="5332E3D1" w:rsidP="5332E3D1" w:rsidRDefault="5332E3D1" w14:paraId="28AA412F" w14:textId="328FE47F">
      <w:pPr>
        <w:pStyle w:val="BodyText"/>
        <w:ind w:left="1440"/>
        <w:rPr>
          <w:noProof w:val="0"/>
          <w:lang w:val="sr-Latn-CS"/>
        </w:rPr>
      </w:pPr>
      <w:r w:rsidRPr="5332E3D1" w:rsidR="5332E3D1">
        <w:rPr>
          <w:noProof w:val="0"/>
          <w:lang w:val="sr-Latn-CS"/>
        </w:rPr>
        <w:t xml:space="preserve">1. </w:t>
      </w:r>
      <w:r w:rsidRPr="5332E3D1" w:rsidR="7DF3A017">
        <w:rPr>
          <w:noProof w:val="0"/>
          <w:lang w:val="sr-Latn-CS"/>
        </w:rPr>
        <w:t>Korisnik otvara početnu stranicu ili stranicu "</w:t>
      </w:r>
      <w:r w:rsidRPr="5332E3D1" w:rsidR="7DF3A017">
        <w:rPr>
          <w:noProof w:val="0"/>
          <w:lang w:val="sr-Latn-CS"/>
        </w:rPr>
        <w:t>Popular</w:t>
      </w:r>
      <w:r w:rsidRPr="5332E3D1" w:rsidR="7DF3A017">
        <w:rPr>
          <w:noProof w:val="0"/>
          <w:lang w:val="sr-Latn-CS"/>
        </w:rPr>
        <w:t>".</w:t>
      </w:r>
    </w:p>
    <w:p w:rsidR="7DF3A017" w:rsidP="5332E3D1" w:rsidRDefault="7DF3A017" w14:paraId="434057CA" w14:textId="015461D6">
      <w:pPr>
        <w:pStyle w:val="BodyText"/>
        <w:ind w:left="1440"/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 xml:space="preserve">2. Sistem vrši agregaciju podataka iz baze (brojanje recenzija i izračunavanje prosečne </w:t>
      </w:r>
      <w:r w:rsidRPr="5332E3D1" w:rsidR="7DF3A017">
        <w:rPr>
          <w:noProof w:val="0"/>
          <w:lang w:val="sr-Latn-CS"/>
        </w:rPr>
        <w:t>ocene</w:t>
      </w:r>
      <w:r w:rsidRPr="5332E3D1" w:rsidR="7DF3A017">
        <w:rPr>
          <w:noProof w:val="0"/>
          <w:lang w:val="sr-Latn-CS"/>
        </w:rPr>
        <w:t xml:space="preserve"> za sve albume).</w:t>
      </w:r>
    </w:p>
    <w:p w:rsidR="7DF3A017" w:rsidP="5332E3D1" w:rsidRDefault="7DF3A017" w14:paraId="6AEE924B" w14:textId="28D13F1C">
      <w:pPr>
        <w:pStyle w:val="BodyText"/>
        <w:ind w:left="1440"/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3. Rezultati se sortiraju prema popularnosti u poslednjem periodu.</w:t>
      </w:r>
    </w:p>
    <w:p w:rsidR="7DF3A017" w:rsidP="5332E3D1" w:rsidRDefault="7DF3A017" w14:paraId="1B88DE6C" w14:textId="72A875A9">
      <w:pPr>
        <w:pStyle w:val="BodyText"/>
        <w:ind w:left="1440"/>
        <w:rPr>
          <w:noProof w:val="0"/>
          <w:lang w:val="sr-Latn-CS"/>
        </w:rPr>
      </w:pPr>
      <w:r w:rsidRPr="5332E3D1" w:rsidR="7DF3A017">
        <w:rPr>
          <w:noProof w:val="0"/>
          <w:lang w:val="sr-Latn-CS"/>
        </w:rPr>
        <w:t>4. Sistem prikazuje popularne albume i pesme.</w:t>
      </w:r>
    </w:p>
    <w:p w:rsidR="7DF3A017" w:rsidP="5332E3D1" w:rsidRDefault="7DF3A017" w14:paraId="242DEC31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Izuzetci:</w:t>
      </w:r>
    </w:p>
    <w:p w:rsidR="7DF3A017" w:rsidP="5332E3D1" w:rsidRDefault="7DF3A017" w14:paraId="5D0693F0">
      <w:pPr>
        <w:pStyle w:val="BodyText"/>
        <w:rPr>
          <w:lang w:val="sr-Latn-CS"/>
        </w:rPr>
      </w:pPr>
      <w:r w:rsidRPr="5332E3D1" w:rsidR="7DF3A017">
        <w:rPr>
          <w:lang w:val="sr-Latn-CS"/>
        </w:rPr>
        <w:t>Nema.</w:t>
      </w:r>
    </w:p>
    <w:p w:rsidR="7DF3A017" w:rsidP="5332E3D1" w:rsidRDefault="7DF3A017" w14:paraId="43108727">
      <w:pPr>
        <w:pStyle w:val="BodyText"/>
        <w:keepNext w:val="1"/>
        <w:rPr>
          <w:b w:val="1"/>
          <w:bCs w:val="1"/>
          <w:lang w:val="sr-Latn-CS"/>
        </w:rPr>
      </w:pPr>
      <w:r w:rsidRPr="5332E3D1" w:rsidR="7DF3A017">
        <w:rPr>
          <w:b w:val="1"/>
          <w:bCs w:val="1"/>
          <w:lang w:val="sr-Latn-CS"/>
        </w:rPr>
        <w:t>Posledice:</w:t>
      </w:r>
    </w:p>
    <w:p w:rsidR="7DF3A017" w:rsidP="5332E3D1" w:rsidRDefault="7DF3A017" w14:paraId="4205180B" w14:textId="7C362FA6">
      <w:pPr>
        <w:pStyle w:val="BodyText"/>
      </w:pPr>
      <w:r w:rsidRPr="5332E3D1" w:rsidR="7DF3A017">
        <w:rPr>
          <w:noProof w:val="0"/>
          <w:lang w:val="sr-Latn-CS"/>
        </w:rPr>
        <w:t>Korisniku su preporučeni najrelevantniji albumi trenutno.</w:t>
      </w:r>
    </w:p>
    <w:p w:rsidR="5332E3D1" w:rsidP="5332E3D1" w:rsidRDefault="5332E3D1" w14:paraId="36C6DF03" w14:textId="3043B223">
      <w:pPr>
        <w:pStyle w:val="BodyText"/>
        <w:rPr>
          <w:noProof w:val="0"/>
          <w:lang w:val="sr-Latn-CS"/>
        </w:rPr>
      </w:pPr>
    </w:p>
    <w:p w:rsidR="255B4F08" w:rsidP="5332E3D1" w:rsidRDefault="255B4F08" w14:paraId="517E1BB9" w14:textId="5980F82A">
      <w:pPr>
        <w:pStyle w:val="Heading2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Ažuriranje ličnih podataka</w:t>
      </w:r>
    </w:p>
    <w:p w:rsidR="255B4F08" w:rsidP="5332E3D1" w:rsidRDefault="255B4F08" w14:paraId="327D98FF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Kratak opis:</w:t>
      </w:r>
    </w:p>
    <w:p w:rsidR="255B4F08" w:rsidP="5332E3D1" w:rsidRDefault="255B4F08" w14:paraId="683CA98D" w14:textId="1100D61D">
      <w:pPr>
        <w:pStyle w:val="BodyText"/>
      </w:pPr>
      <w:r w:rsidRPr="5332E3D1" w:rsidR="255B4F08">
        <w:rPr>
          <w:noProof w:val="0"/>
          <w:lang w:val="sr-Latn-CS"/>
        </w:rPr>
        <w:t>Izmena informacija na korisničkom profilu.</w:t>
      </w:r>
    </w:p>
    <w:p w:rsidR="255B4F08" w:rsidP="5332E3D1" w:rsidRDefault="255B4F08" w14:paraId="08CDE1EB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Akteri:</w:t>
      </w:r>
    </w:p>
    <w:p w:rsidR="255B4F08" w:rsidP="5332E3D1" w:rsidRDefault="255B4F08" w14:paraId="19750767" w14:textId="5AE0447F">
      <w:pPr>
        <w:pStyle w:val="BodyText"/>
        <w:keepNext w:val="1"/>
        <w:rPr>
          <w:b w:val="0"/>
          <w:bCs w:val="0"/>
          <w:lang w:val="sr-Latn-CS"/>
        </w:rPr>
      </w:pPr>
      <w:r w:rsidRPr="5332E3D1" w:rsidR="255B4F08">
        <w:rPr>
          <w:b w:val="0"/>
          <w:bCs w:val="0"/>
          <w:lang w:val="sr-Latn-CS"/>
        </w:rPr>
        <w:t>Registrovani korisnici.</w:t>
      </w:r>
    </w:p>
    <w:p w:rsidR="255B4F08" w:rsidP="5332E3D1" w:rsidRDefault="255B4F08" w14:paraId="5DD3FD5D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Preduslovi:</w:t>
      </w:r>
    </w:p>
    <w:p w:rsidR="255B4F08" w:rsidP="5332E3D1" w:rsidRDefault="255B4F08" w14:paraId="6BE9326C" w14:textId="0D27FEDD">
      <w:pPr>
        <w:pStyle w:val="BodyText"/>
      </w:pPr>
      <w:r w:rsidRPr="5332E3D1" w:rsidR="255B4F08">
        <w:rPr>
          <w:noProof w:val="0"/>
          <w:lang w:val="sr-Latn-CS"/>
        </w:rPr>
        <w:t>Korisnik je prijavljen na svoj nalog.</w:t>
      </w:r>
    </w:p>
    <w:p w:rsidR="255B4F08" w:rsidP="5332E3D1" w:rsidRDefault="255B4F08" w14:paraId="4BD21967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Osnovni tok:</w:t>
      </w:r>
    </w:p>
    <w:p w:rsidR="255B4F08" w:rsidP="5332E3D1" w:rsidRDefault="255B4F08" w14:paraId="32DE9F4C" w14:textId="47F3284C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1. Korisnik pristupa sekciji "Podešavanja profila".</w:t>
      </w:r>
    </w:p>
    <w:p w:rsidR="255B4F08" w:rsidP="5332E3D1" w:rsidRDefault="255B4F08" w14:paraId="7A992B23" w14:textId="5CC0CBE7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 xml:space="preserve">2. Sistem prikazuje trenutne podatke (ime, biografija, </w:t>
      </w:r>
      <w:r w:rsidRPr="5332E3D1" w:rsidR="255B4F08">
        <w:rPr>
          <w:noProof w:val="0"/>
          <w:lang w:val="sr-Latn-CS"/>
        </w:rPr>
        <w:t>profilna</w:t>
      </w:r>
      <w:r w:rsidRPr="5332E3D1" w:rsidR="255B4F08">
        <w:rPr>
          <w:noProof w:val="0"/>
          <w:lang w:val="sr-Latn-CS"/>
        </w:rPr>
        <w:t xml:space="preserve"> slika</w:t>
      </w:r>
      <w:r w:rsidRPr="5332E3D1" w:rsidR="52BBAF7F">
        <w:rPr>
          <w:noProof w:val="0"/>
          <w:lang w:val="sr-Latn-CS"/>
        </w:rPr>
        <w:t>, himna</w:t>
      </w:r>
      <w:r w:rsidRPr="5332E3D1" w:rsidR="255B4F08">
        <w:rPr>
          <w:noProof w:val="0"/>
          <w:lang w:val="sr-Latn-CS"/>
        </w:rPr>
        <w:t>).</w:t>
      </w:r>
    </w:p>
    <w:p w:rsidR="255B4F08" w:rsidP="5332E3D1" w:rsidRDefault="255B4F08" w14:paraId="39948612" w14:textId="05124C74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3. Korisnik unosi nove podatke u odgovarajuća polja.</w:t>
      </w:r>
    </w:p>
    <w:p w:rsidR="255B4F08" w:rsidP="5332E3D1" w:rsidRDefault="255B4F08" w14:paraId="4C7D54E7" w14:textId="1691E551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 xml:space="preserve">4. Aktivacijom komande "Sačuvaj izmene", poziva se </w:t>
      </w:r>
      <w:r w:rsidRPr="5332E3D1" w:rsidR="255B4F08">
        <w:rPr>
          <w:b w:val="0"/>
          <w:bCs w:val="0"/>
          <w:noProof w:val="0"/>
          <w:lang w:val="sr-Latn-CS"/>
        </w:rPr>
        <w:t>Server Action</w:t>
      </w:r>
      <w:r w:rsidRPr="5332E3D1" w:rsidR="255B4F08">
        <w:rPr>
          <w:b w:val="0"/>
          <w:bCs w:val="0"/>
          <w:noProof w:val="0"/>
          <w:lang w:val="sr-Latn-CS"/>
        </w:rPr>
        <w:t>.</w:t>
      </w:r>
    </w:p>
    <w:p w:rsidR="255B4F08" w:rsidP="5332E3D1" w:rsidRDefault="255B4F08" w14:paraId="0DF8B84E" w14:textId="13E1623D">
      <w:pPr>
        <w:pStyle w:val="BodyText"/>
        <w:ind w:left="1440"/>
      </w:pPr>
      <w:r w:rsidRPr="5332E3D1" w:rsidR="255B4F08">
        <w:rPr>
          <w:noProof w:val="0"/>
          <w:lang w:val="sr-Latn-CS"/>
        </w:rPr>
        <w:t xml:space="preserve">5. Sistem vrši </w:t>
      </w:r>
      <w:r w:rsidRPr="5332E3D1" w:rsidR="255B4F08">
        <w:rPr>
          <w:noProof w:val="0"/>
          <w:lang w:val="sr-Latn-CS"/>
        </w:rPr>
        <w:t>validaciju</w:t>
      </w:r>
      <w:r w:rsidRPr="5332E3D1" w:rsidR="255B4F08">
        <w:rPr>
          <w:noProof w:val="0"/>
          <w:lang w:val="sr-Latn-CS"/>
        </w:rPr>
        <w:t xml:space="preserve"> (npr. provera formata slike ili dužine biografije) i ažurira zapis u </w:t>
      </w:r>
      <w:r w:rsidRPr="5332E3D1" w:rsidR="255B4F08">
        <w:rPr>
          <w:noProof w:val="0"/>
          <w:lang w:val="sr-Latn-CS"/>
        </w:rPr>
        <w:t>PostgreSQL</w:t>
      </w:r>
      <w:r w:rsidRPr="5332E3D1" w:rsidR="255B4F08">
        <w:rPr>
          <w:noProof w:val="0"/>
          <w:lang w:val="sr-Latn-CS"/>
        </w:rPr>
        <w:t xml:space="preserve"> bazi.</w:t>
      </w:r>
    </w:p>
    <w:p w:rsidR="255B4F08" w:rsidP="5332E3D1" w:rsidRDefault="255B4F08" w14:paraId="189FA002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Izuzetci:</w:t>
      </w:r>
    </w:p>
    <w:p w:rsidR="255B4F08" w:rsidP="5332E3D1" w:rsidRDefault="255B4F08" w14:paraId="59D7404F" w14:textId="1934D640">
      <w:pPr>
        <w:pStyle w:val="BodyText"/>
        <w:rPr>
          <w:lang w:val="sr-Latn-CS"/>
        </w:rPr>
      </w:pPr>
      <w:r w:rsidRPr="5332E3D1" w:rsidR="255B4F08">
        <w:rPr>
          <w:lang w:val="sr-Latn-CS"/>
        </w:rPr>
        <w:t>Ukoliko podaci nisu validni, ništa se ne menja.</w:t>
      </w:r>
    </w:p>
    <w:p w:rsidR="255B4F08" w:rsidP="5332E3D1" w:rsidRDefault="255B4F08" w14:paraId="61FED005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Posledice:</w:t>
      </w:r>
    </w:p>
    <w:p w:rsidR="255B4F08" w:rsidP="5332E3D1" w:rsidRDefault="255B4F08" w14:paraId="734F3639" w14:textId="0F615882">
      <w:pPr>
        <w:pStyle w:val="BodyText"/>
      </w:pPr>
      <w:r w:rsidRPr="5332E3D1" w:rsidR="255B4F08">
        <w:rPr>
          <w:noProof w:val="0"/>
          <w:lang w:val="sr-Latn-CS"/>
        </w:rPr>
        <w:t>Ažurirani podaci su odmah vidljivi na javnom profilu korisnika i u svim njegovim interakcijama na platformi.</w:t>
      </w:r>
    </w:p>
    <w:p w:rsidR="5332E3D1" w:rsidP="5332E3D1" w:rsidRDefault="5332E3D1" w14:paraId="673578BC" w14:textId="32359DB5">
      <w:pPr>
        <w:pStyle w:val="BodyText"/>
        <w:rPr>
          <w:noProof w:val="0"/>
          <w:lang w:val="sr-Latn-CS"/>
        </w:rPr>
      </w:pPr>
    </w:p>
    <w:p w:rsidR="255B4F08" w:rsidP="5332E3D1" w:rsidRDefault="255B4F08" w14:paraId="7DEFEB58" w14:textId="579DD25C">
      <w:pPr>
        <w:pStyle w:val="Heading2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Prikaz svih personalizovanih lista albuma koje je korisnik kreirao</w:t>
      </w:r>
    </w:p>
    <w:p w:rsidR="255B4F08" w:rsidP="5332E3D1" w:rsidRDefault="255B4F08" w14:paraId="1BB4FADB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Kratak opis:</w:t>
      </w:r>
    </w:p>
    <w:p w:rsidR="255B4F08" w:rsidP="5332E3D1" w:rsidRDefault="255B4F08" w14:paraId="4F7FBE04" w14:textId="5B9F62C0">
      <w:pPr>
        <w:pStyle w:val="BodyText"/>
      </w:pPr>
      <w:r w:rsidRPr="5332E3D1" w:rsidR="255B4F08">
        <w:rPr>
          <w:noProof w:val="0"/>
          <w:lang w:val="sr-Latn-CS"/>
        </w:rPr>
        <w:t>Prikaz svih personalizovanih lista albuma koje je korisnik kreirao.</w:t>
      </w:r>
    </w:p>
    <w:p w:rsidR="255B4F08" w:rsidP="5332E3D1" w:rsidRDefault="255B4F08" w14:paraId="4358EC2A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Akteri:</w:t>
      </w:r>
    </w:p>
    <w:p w:rsidR="255B4F08" w:rsidP="5332E3D1" w:rsidRDefault="255B4F08" w14:paraId="4AA45AD6" w14:textId="71D8F032">
      <w:pPr>
        <w:pStyle w:val="BodyText"/>
        <w:keepNext w:val="1"/>
        <w:rPr>
          <w:b w:val="0"/>
          <w:bCs w:val="0"/>
          <w:lang w:val="sr-Latn-CS"/>
        </w:rPr>
      </w:pPr>
      <w:r w:rsidRPr="5332E3D1" w:rsidR="255B4F08">
        <w:rPr>
          <w:b w:val="0"/>
          <w:bCs w:val="0"/>
          <w:lang w:val="sr-Latn-CS"/>
        </w:rPr>
        <w:t>Registrovani korisnici.</w:t>
      </w:r>
    </w:p>
    <w:p w:rsidR="255B4F08" w:rsidP="5332E3D1" w:rsidRDefault="255B4F08" w14:paraId="52D16CEE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Preduslovi:</w:t>
      </w:r>
    </w:p>
    <w:p w:rsidR="255B4F08" w:rsidP="5332E3D1" w:rsidRDefault="255B4F08" w14:paraId="1469B609" w14:textId="51FE8D0F">
      <w:pPr>
        <w:pStyle w:val="BodyText"/>
        <w:rPr>
          <w:lang w:val="sr-Latn-CS"/>
        </w:rPr>
      </w:pPr>
      <w:r w:rsidRPr="5332E3D1" w:rsidR="255B4F08">
        <w:rPr>
          <w:lang w:val="sr-Latn-CS"/>
        </w:rPr>
        <w:t>Korisnik je registrovan i ima prethodno kreirane plejliste.</w:t>
      </w:r>
    </w:p>
    <w:p w:rsidR="255B4F08" w:rsidP="5332E3D1" w:rsidRDefault="255B4F08" w14:paraId="3F7AB872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Osnovni tok:</w:t>
      </w:r>
    </w:p>
    <w:p w:rsidR="255B4F08" w:rsidP="5332E3D1" w:rsidRDefault="255B4F08" w14:paraId="3BBA23B5" w14:textId="11EA11C2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1. Korisnik otvara svoju "Biblioteku" ili profilnu stranicu.</w:t>
      </w:r>
    </w:p>
    <w:p w:rsidR="255B4F08" w:rsidP="5332E3D1" w:rsidRDefault="255B4F08" w14:paraId="44A9B27A" w14:textId="370C5536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2. Sistem šalje upit bazi podataka za sve plejliste povezane sa jedinstvenim ID-jem tog korisnika.</w:t>
      </w:r>
    </w:p>
    <w:p w:rsidR="255B4F08" w:rsidP="5332E3D1" w:rsidRDefault="255B4F08" w14:paraId="48635162" w14:textId="6138C920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 xml:space="preserve">3. Baza vraća listu naziva </w:t>
      </w:r>
      <w:r w:rsidRPr="5332E3D1" w:rsidR="255B4F08">
        <w:rPr>
          <w:noProof w:val="0"/>
          <w:lang w:val="sr-Latn-CS"/>
        </w:rPr>
        <w:t>plejlista</w:t>
      </w:r>
      <w:r w:rsidRPr="5332E3D1" w:rsidR="255B4F08">
        <w:rPr>
          <w:noProof w:val="0"/>
          <w:lang w:val="sr-Latn-CS"/>
        </w:rPr>
        <w:t>, broj albuma u njima i naslovne slike</w:t>
      </w:r>
    </w:p>
    <w:p w:rsidR="255B4F08" w:rsidP="5332E3D1" w:rsidRDefault="255B4F08" w14:paraId="45C4DDB9" w14:textId="6D58CBEB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 xml:space="preserve">4. Sistem prikazuje listu </w:t>
      </w:r>
      <w:r w:rsidRPr="5332E3D1" w:rsidR="255B4F08">
        <w:rPr>
          <w:noProof w:val="0"/>
          <w:lang w:val="sr-Latn-CS"/>
        </w:rPr>
        <w:t>plejlista</w:t>
      </w:r>
      <w:r w:rsidRPr="5332E3D1" w:rsidR="255B4F08">
        <w:rPr>
          <w:noProof w:val="0"/>
          <w:lang w:val="sr-Latn-CS"/>
        </w:rPr>
        <w:t>.</w:t>
      </w:r>
    </w:p>
    <w:p w:rsidR="255B4F08" w:rsidP="5332E3D1" w:rsidRDefault="255B4F08" w14:paraId="407F495F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Izuzetci:</w:t>
      </w:r>
    </w:p>
    <w:p w:rsidR="255B4F08" w:rsidP="5332E3D1" w:rsidRDefault="255B4F08" w14:paraId="175C3A11">
      <w:pPr>
        <w:pStyle w:val="BodyText"/>
        <w:rPr>
          <w:lang w:val="sr-Latn-CS"/>
        </w:rPr>
      </w:pPr>
      <w:r w:rsidRPr="5332E3D1" w:rsidR="255B4F08">
        <w:rPr>
          <w:lang w:val="sr-Latn-CS"/>
        </w:rPr>
        <w:t>Nema.</w:t>
      </w:r>
    </w:p>
    <w:p w:rsidR="255B4F08" w:rsidP="5332E3D1" w:rsidRDefault="255B4F08" w14:paraId="7D4DA5EB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Posledice:</w:t>
      </w:r>
    </w:p>
    <w:p w:rsidR="255B4F08" w:rsidP="5332E3D1" w:rsidRDefault="255B4F08" w14:paraId="4E346C00" w14:textId="4047A9C9">
      <w:pPr>
        <w:pStyle w:val="BodyText"/>
      </w:pPr>
      <w:r w:rsidRPr="5332E3D1" w:rsidR="255B4F08">
        <w:rPr>
          <w:noProof w:val="0"/>
          <w:lang w:val="sr-Latn-CS"/>
        </w:rPr>
        <w:t>Korisnik ima uvid u svoju organizovanu muzičku kolekciju i može pristupiti detaljima svake pojedinačne liste.</w:t>
      </w:r>
    </w:p>
    <w:p w:rsidR="5332E3D1" w:rsidP="5332E3D1" w:rsidRDefault="5332E3D1" w14:paraId="68CD2810" w14:textId="64F894A3">
      <w:pPr>
        <w:pStyle w:val="BodyText"/>
        <w:rPr>
          <w:noProof w:val="0"/>
          <w:lang w:val="sr-Latn-CS"/>
        </w:rPr>
      </w:pPr>
    </w:p>
    <w:p w:rsidR="255B4F08" w:rsidP="5332E3D1" w:rsidRDefault="255B4F08" w14:paraId="1552F02E" w14:textId="6851CA42">
      <w:pPr>
        <w:pStyle w:val="Heading2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Editovanje svojih plejlista</w:t>
      </w:r>
    </w:p>
    <w:p w:rsidR="255B4F08" w:rsidP="5332E3D1" w:rsidRDefault="255B4F08" w14:paraId="55EC19ED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Kratak opis:</w:t>
      </w:r>
    </w:p>
    <w:p w:rsidR="255B4F08" w:rsidP="5332E3D1" w:rsidRDefault="255B4F08" w14:paraId="2A67F56C" w14:textId="41743FFA">
      <w:pPr>
        <w:pStyle w:val="BodyText"/>
      </w:pPr>
      <w:r w:rsidRPr="5332E3D1" w:rsidR="255B4F08">
        <w:rPr>
          <w:noProof w:val="0"/>
          <w:lang w:val="sr-Latn-CS"/>
        </w:rPr>
        <w:t>Modifikacija postojećih plejlista, uključujući promenu naziva, opisa ili sadržaja</w:t>
      </w:r>
    </w:p>
    <w:p w:rsidR="255B4F08" w:rsidP="5332E3D1" w:rsidRDefault="255B4F08" w14:paraId="71A07AAC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Akteri:</w:t>
      </w:r>
    </w:p>
    <w:p w:rsidR="255B4F08" w:rsidP="5332E3D1" w:rsidRDefault="255B4F08" w14:paraId="00CE01DA" w14:textId="09C42093">
      <w:pPr>
        <w:pStyle w:val="BodyText"/>
        <w:keepNext w:val="1"/>
        <w:rPr>
          <w:b w:val="0"/>
          <w:bCs w:val="0"/>
          <w:lang w:val="sr-Latn-CS"/>
        </w:rPr>
      </w:pPr>
      <w:r w:rsidRPr="5332E3D1" w:rsidR="255B4F08">
        <w:rPr>
          <w:b w:val="0"/>
          <w:bCs w:val="0"/>
          <w:lang w:val="sr-Latn-CS"/>
        </w:rPr>
        <w:t>Registrovani korisnik.</w:t>
      </w:r>
    </w:p>
    <w:p w:rsidR="255B4F08" w:rsidP="5332E3D1" w:rsidRDefault="255B4F08" w14:paraId="42E8F673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Preduslovi:</w:t>
      </w:r>
    </w:p>
    <w:p w:rsidR="255B4F08" w:rsidP="5332E3D1" w:rsidRDefault="255B4F08" w14:paraId="53029554" w14:textId="71FCDE7B">
      <w:pPr>
        <w:pStyle w:val="BodyText"/>
      </w:pPr>
      <w:r w:rsidRPr="5332E3D1" w:rsidR="255B4F08">
        <w:rPr>
          <w:noProof w:val="0"/>
          <w:lang w:val="sr-Latn-CS"/>
        </w:rPr>
        <w:t>Korisnik je autor plejliste koju želi da menja.</w:t>
      </w:r>
    </w:p>
    <w:p w:rsidR="255B4F08" w:rsidP="5332E3D1" w:rsidRDefault="255B4F08" w14:paraId="39874AE7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Osnovni tok:</w:t>
      </w:r>
    </w:p>
    <w:p w:rsidR="255B4F08" w:rsidP="5332E3D1" w:rsidRDefault="255B4F08" w14:paraId="4F62DF43" w14:textId="53BE031B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>1. Korisnik otvara specifičnu plejlistu i bira opciju "Edit".</w:t>
      </w:r>
    </w:p>
    <w:p w:rsidR="255B4F08" w:rsidP="5332E3D1" w:rsidRDefault="255B4F08" w14:paraId="6D4CFC47" w14:textId="63592123">
      <w:pPr>
        <w:pStyle w:val="BodyText"/>
        <w:ind w:left="1440"/>
        <w:rPr>
          <w:b w:val="0"/>
          <w:bCs w:val="0"/>
          <w:noProof w:val="0"/>
          <w:lang w:val="sr-Latn-CS"/>
        </w:rPr>
      </w:pPr>
      <w:r w:rsidRPr="5332E3D1" w:rsidR="255B4F08">
        <w:rPr>
          <w:b w:val="0"/>
          <w:bCs w:val="0"/>
          <w:noProof w:val="0"/>
          <w:lang w:val="sr-Latn-CS"/>
        </w:rPr>
        <w:t xml:space="preserve">2. </w:t>
      </w:r>
      <w:r w:rsidRPr="5332E3D1" w:rsidR="255B4F08">
        <w:rPr>
          <w:b w:val="0"/>
          <w:bCs w:val="0"/>
          <w:noProof w:val="0"/>
          <w:lang w:val="sr-Latn-CS"/>
        </w:rPr>
        <w:t>Izmena metapodataka:</w:t>
      </w:r>
      <w:r w:rsidRPr="5332E3D1" w:rsidR="255B4F08">
        <w:rPr>
          <w:b w:val="0"/>
          <w:bCs w:val="0"/>
          <w:noProof w:val="0"/>
          <w:lang w:val="sr-Latn-CS"/>
        </w:rPr>
        <w:t xml:space="preserve"> Korisnik menja naslov ili opis plejliste.</w:t>
      </w:r>
    </w:p>
    <w:p w:rsidR="255B4F08" w:rsidP="5332E3D1" w:rsidRDefault="255B4F08" w14:paraId="4AAE50BD" w14:textId="4D6DEFF3">
      <w:pPr>
        <w:pStyle w:val="BodyText"/>
        <w:ind w:left="1440"/>
        <w:rPr>
          <w:b w:val="0"/>
          <w:bCs w:val="0"/>
          <w:noProof w:val="0"/>
          <w:lang w:val="sr-Latn-CS"/>
        </w:rPr>
      </w:pPr>
      <w:r w:rsidRPr="5332E3D1" w:rsidR="255B4F08">
        <w:rPr>
          <w:b w:val="0"/>
          <w:bCs w:val="0"/>
          <w:noProof w:val="0"/>
          <w:lang w:val="sr-Latn-CS"/>
        </w:rPr>
        <w:t>3. Uklanjanje sadržaja: Korisnik bira albume ili pesme koje želi da izbaci iz liste.</w:t>
      </w:r>
    </w:p>
    <w:p w:rsidR="255B4F08" w:rsidP="5332E3D1" w:rsidRDefault="255B4F08" w14:paraId="30C7A281" w14:textId="3DC2A02C">
      <w:pPr>
        <w:pStyle w:val="BodyText"/>
        <w:ind w:left="1440"/>
        <w:rPr>
          <w:noProof w:val="0"/>
          <w:lang w:val="sr-Latn-CS"/>
        </w:rPr>
      </w:pPr>
      <w:r w:rsidRPr="5332E3D1" w:rsidR="255B4F08">
        <w:rPr>
          <w:noProof w:val="0"/>
          <w:lang w:val="sr-Latn-CS"/>
        </w:rPr>
        <w:t xml:space="preserve">4. </w:t>
      </w:r>
      <w:r w:rsidRPr="5332E3D1" w:rsidR="1483482C">
        <w:rPr>
          <w:noProof w:val="0"/>
          <w:lang w:val="sr-Latn-CS"/>
        </w:rPr>
        <w:t>Sistem šalje zahtev serveru koji putem Drizzle ORM-a ažurira relacije u bazi podataka.</w:t>
      </w:r>
    </w:p>
    <w:p w:rsidR="1483482C" w:rsidP="5332E3D1" w:rsidRDefault="1483482C" w14:paraId="00CE9E98" w14:textId="1BFD2FF0">
      <w:pPr>
        <w:pStyle w:val="BodyText"/>
        <w:ind w:left="1440"/>
      </w:pPr>
      <w:r w:rsidRPr="5332E3D1" w:rsidR="1483482C">
        <w:rPr>
          <w:noProof w:val="0"/>
          <w:lang w:val="sr-Latn-CS"/>
        </w:rPr>
        <w:t xml:space="preserve">5. Nakon uspešne operacije, sistem osvežava prikaz </w:t>
      </w:r>
      <w:r w:rsidRPr="5332E3D1" w:rsidR="1483482C">
        <w:rPr>
          <w:noProof w:val="0"/>
          <w:lang w:val="sr-Latn-CS"/>
        </w:rPr>
        <w:t>plejliste</w:t>
      </w:r>
      <w:r w:rsidRPr="5332E3D1" w:rsidR="1483482C">
        <w:rPr>
          <w:noProof w:val="0"/>
          <w:lang w:val="sr-Latn-CS"/>
        </w:rPr>
        <w:t>.</w:t>
      </w:r>
    </w:p>
    <w:p w:rsidR="1483482C" w:rsidP="5332E3D1" w:rsidRDefault="1483482C" w14:paraId="6BBAD7DC" w14:textId="2055FED0">
      <w:pPr>
        <w:pStyle w:val="BodyText"/>
        <w:ind w:left="1440"/>
        <w:rPr>
          <w:noProof w:val="0"/>
          <w:lang w:val="sr-Latn-CS"/>
        </w:rPr>
      </w:pPr>
      <w:r w:rsidRPr="5332E3D1" w:rsidR="1483482C">
        <w:rPr>
          <w:noProof w:val="0"/>
          <w:lang w:val="sr-Latn-CS"/>
        </w:rPr>
        <w:t xml:space="preserve">6. (OPCIONO) </w:t>
      </w:r>
      <w:r w:rsidRPr="5332E3D1" w:rsidR="1483482C">
        <w:rPr>
          <w:b w:val="0"/>
          <w:bCs w:val="0"/>
          <w:noProof w:val="0"/>
          <w:lang w:val="sr-Latn-CS"/>
        </w:rPr>
        <w:t>Brisanje plejliste:</w:t>
      </w:r>
      <w:r w:rsidRPr="5332E3D1" w:rsidR="1483482C">
        <w:rPr>
          <w:noProof w:val="0"/>
          <w:lang w:val="sr-Latn-CS"/>
        </w:rPr>
        <w:t xml:space="preserve"> Korisnik može izabrati opciju za trajno uklanjanje cele plejliste, nakon čega sistem traži potvrdu pre brisanja zapisa iz baze.</w:t>
      </w:r>
    </w:p>
    <w:p w:rsidR="255B4F08" w:rsidP="5332E3D1" w:rsidRDefault="255B4F08" w14:paraId="6A600588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Izuzetci:</w:t>
      </w:r>
    </w:p>
    <w:p w:rsidR="4AC54A7D" w:rsidP="5332E3D1" w:rsidRDefault="4AC54A7D" w14:paraId="01178DE1" w14:textId="4F7DE5F2">
      <w:pPr>
        <w:pStyle w:val="BodyText"/>
        <w:rPr>
          <w:lang w:val="sr-Latn-CS"/>
        </w:rPr>
      </w:pPr>
      <w:r w:rsidRPr="5332E3D1" w:rsidR="4AC54A7D">
        <w:rPr>
          <w:lang w:val="sr-Latn-CS"/>
        </w:rPr>
        <w:t>Ukoliko izmene krše kriterujume promenjenih polja, izmene nisu sačuvane.</w:t>
      </w:r>
    </w:p>
    <w:p w:rsidR="255B4F08" w:rsidP="5332E3D1" w:rsidRDefault="255B4F08" w14:paraId="0A71B067">
      <w:pPr>
        <w:pStyle w:val="BodyText"/>
        <w:keepNext w:val="1"/>
        <w:rPr>
          <w:b w:val="1"/>
          <w:bCs w:val="1"/>
          <w:lang w:val="sr-Latn-CS"/>
        </w:rPr>
      </w:pPr>
      <w:r w:rsidRPr="5332E3D1" w:rsidR="255B4F08">
        <w:rPr>
          <w:b w:val="1"/>
          <w:bCs w:val="1"/>
          <w:lang w:val="sr-Latn-CS"/>
        </w:rPr>
        <w:t>Posledice:</w:t>
      </w:r>
    </w:p>
    <w:p w:rsidR="54EEC023" w:rsidP="5332E3D1" w:rsidRDefault="54EEC023" w14:paraId="3B74BD0D" w14:textId="7CCB47CE">
      <w:pPr>
        <w:pStyle w:val="BodyText"/>
      </w:pPr>
      <w:r w:rsidRPr="5332E3D1" w:rsidR="54EEC023">
        <w:rPr>
          <w:noProof w:val="0"/>
          <w:lang w:val="sr-Latn-CS"/>
        </w:rPr>
        <w:t>Promene su trajno sačuvane i vidljive korisniku (i drugima, ako je plejlista javna).</w:t>
      </w:r>
    </w:p>
    <w:p w:rsidR="631FAD25" w:rsidP="5332E3D1" w:rsidRDefault="631FAD25" w14:paraId="7D14BE95" w14:textId="29FCD5BB">
      <w:pPr>
        <w:pStyle w:val="Heading2"/>
        <w:rPr>
          <w:noProof w:val="0"/>
          <w:lang w:val="sr-Latn-CS"/>
        </w:rPr>
      </w:pPr>
      <w:r w:rsidRPr="5332E3D1" w:rsidR="631FAD25">
        <w:rPr>
          <w:noProof w:val="0"/>
          <w:lang w:val="sr-Latn-CS"/>
        </w:rPr>
        <w:t>Povezivanje sa Spotify servisom i prikaz aktivnosti</w:t>
      </w:r>
    </w:p>
    <w:p w:rsidR="631FAD25" w:rsidP="5332E3D1" w:rsidRDefault="631FAD25" w14:paraId="68567958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Kratak opis:</w:t>
      </w:r>
    </w:p>
    <w:p w:rsidR="631FAD25" w:rsidP="5332E3D1" w:rsidRDefault="631FAD25" w14:paraId="26D54E79" w14:textId="706EF1B9">
      <w:pPr>
        <w:pStyle w:val="BodyText"/>
      </w:pPr>
      <w:r w:rsidRPr="5332E3D1" w:rsidR="631FAD25">
        <w:rPr>
          <w:noProof w:val="0"/>
          <w:lang w:val="sr-Latn-CS"/>
        </w:rPr>
        <w:t>Opciona integracija koja omogućava prikazivanje pesme koju korisnik trenutno sluša na njegovom Vinyld profilu.</w:t>
      </w:r>
    </w:p>
    <w:p w:rsidR="631FAD25" w:rsidP="5332E3D1" w:rsidRDefault="631FAD25" w14:paraId="0F24A3E3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Akteri:</w:t>
      </w:r>
    </w:p>
    <w:p w:rsidR="631FAD25" w:rsidP="5332E3D1" w:rsidRDefault="631FAD25" w14:paraId="3D2D1B14" w14:textId="09C42093">
      <w:pPr>
        <w:pStyle w:val="BodyText"/>
        <w:keepNext w:val="1"/>
        <w:rPr>
          <w:b w:val="0"/>
          <w:bCs w:val="0"/>
          <w:lang w:val="sr-Latn-CS"/>
        </w:rPr>
      </w:pPr>
      <w:r w:rsidRPr="5332E3D1" w:rsidR="631FAD25">
        <w:rPr>
          <w:b w:val="0"/>
          <w:bCs w:val="0"/>
          <w:lang w:val="sr-Latn-CS"/>
        </w:rPr>
        <w:t>Registrovani korisnik.</w:t>
      </w:r>
    </w:p>
    <w:p w:rsidR="631FAD25" w:rsidP="5332E3D1" w:rsidRDefault="631FAD25" w14:paraId="52C57050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Preduslovi:</w:t>
      </w:r>
    </w:p>
    <w:p w:rsidR="75937A74" w:rsidP="5332E3D1" w:rsidRDefault="75937A74" w14:paraId="3682108F" w14:textId="065F2336">
      <w:pPr>
        <w:pStyle w:val="BodyText"/>
        <w:rPr>
          <w:noProof w:val="0"/>
          <w:lang w:val="sr-Latn-CS"/>
        </w:rPr>
      </w:pPr>
      <w:r w:rsidRPr="5332E3D1" w:rsidR="75937A74">
        <w:rPr>
          <w:noProof w:val="0"/>
          <w:lang w:val="sr-Latn-CS"/>
        </w:rPr>
        <w:t>Nema.</w:t>
      </w:r>
    </w:p>
    <w:p w:rsidR="631FAD25" w:rsidP="5332E3D1" w:rsidRDefault="631FAD25" w14:paraId="78DC30DA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Osnovni tok:</w:t>
      </w:r>
    </w:p>
    <w:p w:rsidR="631FAD25" w:rsidP="5332E3D1" w:rsidRDefault="631FAD25" w14:paraId="1C7D47B5" w14:textId="0FA2EA68">
      <w:pPr>
        <w:pStyle w:val="BodyText"/>
        <w:ind w:left="1440"/>
        <w:rPr>
          <w:noProof w:val="0"/>
          <w:lang w:val="sr-Latn-CS"/>
        </w:rPr>
      </w:pPr>
      <w:r w:rsidRPr="5332E3D1" w:rsidR="631FAD25">
        <w:rPr>
          <w:noProof w:val="0"/>
          <w:lang w:val="en-US"/>
        </w:rPr>
        <w:t>1. Korisnik u podešavanjima profila bira opciju "Connect Spotify for Real-time Activity".</w:t>
      </w:r>
    </w:p>
    <w:p w:rsidR="631FAD25" w:rsidP="5332E3D1" w:rsidRDefault="631FAD25" w14:paraId="38356F32" w14:textId="3766C7A4">
      <w:pPr>
        <w:pStyle w:val="BodyText"/>
        <w:ind w:left="1440"/>
        <w:rPr>
          <w:b w:val="0"/>
          <w:bCs w:val="0"/>
          <w:noProof w:val="0"/>
          <w:lang w:val="sr-Latn-CS"/>
        </w:rPr>
      </w:pPr>
      <w:r w:rsidRPr="5332E3D1" w:rsidR="631FAD25">
        <w:rPr>
          <w:b w:val="0"/>
          <w:bCs w:val="0"/>
          <w:noProof w:val="0"/>
          <w:lang w:val="sr-Latn-CS"/>
        </w:rPr>
        <w:t>2. Sistem traži dodatnu autorizaciju.</w:t>
      </w:r>
    </w:p>
    <w:p w:rsidR="631FAD25" w:rsidP="5332E3D1" w:rsidRDefault="631FAD25" w14:paraId="7F59A2E6" w14:textId="3FBA0EE0">
      <w:pPr>
        <w:pStyle w:val="BodyText"/>
        <w:ind w:left="1440"/>
        <w:rPr>
          <w:b w:val="0"/>
          <w:bCs w:val="0"/>
          <w:noProof w:val="0"/>
          <w:lang w:val="sr-Latn-CS"/>
        </w:rPr>
      </w:pPr>
      <w:r w:rsidRPr="5332E3D1" w:rsidR="631FAD25">
        <w:rPr>
          <w:b w:val="0"/>
          <w:bCs w:val="0"/>
          <w:noProof w:val="0"/>
          <w:lang w:val="sr-Latn-CS"/>
        </w:rPr>
        <w:t>3. Nakon povezivanja, sistem periodično (putem Web-</w:t>
      </w:r>
      <w:r w:rsidRPr="5332E3D1" w:rsidR="631FAD25">
        <w:rPr>
          <w:b w:val="0"/>
          <w:bCs w:val="0"/>
          <w:noProof w:val="0"/>
          <w:lang w:val="sr-Latn-CS"/>
        </w:rPr>
        <w:t>socket</w:t>
      </w:r>
      <w:r w:rsidRPr="5332E3D1" w:rsidR="631FAD25">
        <w:rPr>
          <w:b w:val="0"/>
          <w:bCs w:val="0"/>
          <w:noProof w:val="0"/>
          <w:lang w:val="sr-Latn-CS"/>
        </w:rPr>
        <w:t xml:space="preserve">-a) povlači podatke o trenutnoj reprodukciji sa </w:t>
      </w:r>
      <w:r w:rsidRPr="5332E3D1" w:rsidR="631FAD25">
        <w:rPr>
          <w:b w:val="0"/>
          <w:bCs w:val="0"/>
          <w:noProof w:val="0"/>
          <w:lang w:val="sr-Latn-CS"/>
        </w:rPr>
        <w:t>Spotify</w:t>
      </w:r>
      <w:r w:rsidRPr="5332E3D1" w:rsidR="631FAD25">
        <w:rPr>
          <w:b w:val="0"/>
          <w:bCs w:val="0"/>
          <w:noProof w:val="0"/>
          <w:lang w:val="sr-Latn-CS"/>
        </w:rPr>
        <w:t xml:space="preserve"> servera.</w:t>
      </w:r>
    </w:p>
    <w:p w:rsidR="631FAD25" w:rsidP="5332E3D1" w:rsidRDefault="631FAD25" w14:paraId="32563B48" w14:textId="56C9BBB9">
      <w:pPr>
        <w:pStyle w:val="BodyText"/>
        <w:ind w:left="1440"/>
        <w:rPr>
          <w:noProof w:val="0"/>
          <w:lang w:val="sr-Latn-CS"/>
        </w:rPr>
      </w:pPr>
      <w:r w:rsidRPr="5332E3D1" w:rsidR="631FAD25">
        <w:rPr>
          <w:noProof w:val="0"/>
          <w:lang w:val="sr-Latn-CS"/>
        </w:rPr>
        <w:t xml:space="preserve">4. </w:t>
      </w:r>
      <w:r w:rsidRPr="5332E3D1" w:rsidR="797C0944">
        <w:rPr>
          <w:noProof w:val="0"/>
          <w:lang w:val="sr-Latn-CS"/>
        </w:rPr>
        <w:t>Na Vinyld profilu korisnika pojavljuje se bedž "Currently Listening" sa nazivom pesme i izvođača.</w:t>
      </w:r>
    </w:p>
    <w:p w:rsidR="631FAD25" w:rsidP="5332E3D1" w:rsidRDefault="631FAD25" w14:paraId="66D4A9A7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Izuzetci:</w:t>
      </w:r>
    </w:p>
    <w:p w:rsidR="146F0360" w:rsidP="5332E3D1" w:rsidRDefault="146F0360" w14:paraId="59136548" w14:textId="255BD1D8">
      <w:pPr>
        <w:pStyle w:val="BodyText"/>
        <w:rPr>
          <w:lang w:val="sr-Latn-CS"/>
        </w:rPr>
      </w:pPr>
      <w:r w:rsidRPr="5332E3D1" w:rsidR="146F0360">
        <w:rPr>
          <w:lang w:val="sr-Latn-CS"/>
        </w:rPr>
        <w:t>Ovo zavisi od dostupnosti Spotify API-ja</w:t>
      </w:r>
    </w:p>
    <w:p w:rsidR="631FAD25" w:rsidP="5332E3D1" w:rsidRDefault="631FAD25" w14:paraId="74A9A832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Posledice:</w:t>
      </w:r>
    </w:p>
    <w:p w:rsidR="487B218B" w:rsidP="5332E3D1" w:rsidRDefault="487B218B" w14:paraId="386A156D" w14:textId="73C68222">
      <w:pPr>
        <w:pStyle w:val="BodyText"/>
      </w:pPr>
      <w:r w:rsidRPr="5332E3D1" w:rsidR="487B218B">
        <w:rPr>
          <w:noProof w:val="0"/>
          <w:lang w:val="sr-Latn-CS"/>
        </w:rPr>
        <w:t>Povećana interaktivnost profila i mogućnost da prijatelji vide muzički ukus korisnika u realnom vremenu.</w:t>
      </w:r>
    </w:p>
    <w:p w:rsidR="13435167" w:rsidP="5332E3D1" w:rsidRDefault="13435167" w14:paraId="063E0B96" w14:textId="66086C3A">
      <w:pPr>
        <w:pStyle w:val="Heading2"/>
        <w:rPr>
          <w:noProof w:val="0"/>
          <w:lang w:val="sr-Latn-CS"/>
        </w:rPr>
      </w:pPr>
      <w:r w:rsidRPr="5332E3D1" w:rsidR="13435167">
        <w:rPr>
          <w:noProof w:val="0"/>
          <w:lang w:val="sr-Latn-CS"/>
        </w:rPr>
        <w:t>Pregled community sekcije</w:t>
      </w:r>
    </w:p>
    <w:p w:rsidR="631FAD25" w:rsidP="5332E3D1" w:rsidRDefault="631FAD25" w14:paraId="15D0122C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Kratak opis:</w:t>
      </w:r>
    </w:p>
    <w:p w:rsidR="601C7E52" w:rsidP="5332E3D1" w:rsidRDefault="601C7E52" w14:paraId="5E533E0C" w14:textId="3B828C41">
      <w:pPr>
        <w:pStyle w:val="BodyText"/>
      </w:pPr>
      <w:r w:rsidRPr="5332E3D1" w:rsidR="601C7E52">
        <w:rPr>
          <w:noProof w:val="0"/>
          <w:lang w:val="sr-Latn-CS"/>
        </w:rPr>
        <w:t>Rangiranje korisnika na osnovu njihovog doprinosa zajednici.</w:t>
      </w:r>
    </w:p>
    <w:p w:rsidR="631FAD25" w:rsidP="5332E3D1" w:rsidRDefault="631FAD25" w14:paraId="5E20D47D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Akteri:</w:t>
      </w:r>
    </w:p>
    <w:p w:rsidR="01015C45" w:rsidP="5332E3D1" w:rsidRDefault="01015C45" w14:paraId="41DC680F" w14:textId="4EFE4E74">
      <w:pPr>
        <w:pStyle w:val="BodyText"/>
        <w:keepNext w:val="1"/>
        <w:rPr>
          <w:b w:val="0"/>
          <w:bCs w:val="0"/>
          <w:lang w:val="sr-Latn-CS"/>
        </w:rPr>
      </w:pPr>
      <w:r w:rsidRPr="5332E3D1" w:rsidR="01015C45">
        <w:rPr>
          <w:b w:val="0"/>
          <w:bCs w:val="0"/>
          <w:lang w:val="sr-Latn-CS"/>
        </w:rPr>
        <w:t>Posetioci i registrovani korisnici.</w:t>
      </w:r>
    </w:p>
    <w:p w:rsidR="631FAD25" w:rsidP="5332E3D1" w:rsidRDefault="631FAD25" w14:paraId="12FB1021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Preduslovi:</w:t>
      </w:r>
    </w:p>
    <w:p w:rsidR="214E1ED3" w:rsidP="5332E3D1" w:rsidRDefault="214E1ED3" w14:paraId="4D4623C3" w14:textId="38B11DE0">
      <w:pPr>
        <w:pStyle w:val="BodyText"/>
        <w:rPr>
          <w:noProof w:val="0"/>
          <w:lang w:val="sr-Latn-CS"/>
        </w:rPr>
      </w:pPr>
      <w:r w:rsidRPr="5332E3D1" w:rsidR="214E1ED3">
        <w:rPr>
          <w:noProof w:val="0"/>
          <w:lang w:val="sr-Latn-CS"/>
        </w:rPr>
        <w:t>Nema.</w:t>
      </w:r>
    </w:p>
    <w:p w:rsidR="631FAD25" w:rsidP="5332E3D1" w:rsidRDefault="631FAD25" w14:paraId="7F31755F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Osnovni tok:</w:t>
      </w:r>
    </w:p>
    <w:p w:rsidR="631FAD25" w:rsidP="5332E3D1" w:rsidRDefault="631FAD25" w14:paraId="19E0EC9F" w14:textId="03230560">
      <w:pPr>
        <w:pStyle w:val="BodyText"/>
        <w:ind w:left="1440"/>
        <w:rPr>
          <w:noProof w:val="0"/>
          <w:lang w:val="sr-Latn-CS"/>
        </w:rPr>
      </w:pPr>
      <w:r w:rsidRPr="5332E3D1" w:rsidR="631FAD25">
        <w:rPr>
          <w:noProof w:val="0"/>
          <w:lang w:val="sr-Latn-CS"/>
        </w:rPr>
        <w:t xml:space="preserve">1. </w:t>
      </w:r>
      <w:r w:rsidRPr="5332E3D1" w:rsidR="6EFAEC7B">
        <w:rPr>
          <w:noProof w:val="0"/>
          <w:lang w:val="sr-Latn-CS"/>
        </w:rPr>
        <w:t>Sistem prati broj lajkova na plejlistama i recenzijama korisnika.</w:t>
      </w:r>
    </w:p>
    <w:p w:rsidR="631FAD25" w:rsidP="5332E3D1" w:rsidRDefault="631FAD25" w14:paraId="0E0277E1" w14:textId="3E97C7F0">
      <w:pPr>
        <w:pStyle w:val="BodyText"/>
        <w:ind w:left="1440"/>
        <w:rPr>
          <w:b w:val="0"/>
          <w:bCs w:val="0"/>
          <w:noProof w:val="0"/>
          <w:lang w:val="sr-Latn-CS"/>
        </w:rPr>
      </w:pPr>
      <w:r w:rsidRPr="5332E3D1" w:rsidR="631FAD25">
        <w:rPr>
          <w:b w:val="0"/>
          <w:bCs w:val="0"/>
          <w:noProof w:val="0"/>
          <w:lang w:val="sr-Latn-CS"/>
        </w:rPr>
        <w:t xml:space="preserve">2. </w:t>
      </w:r>
      <w:r w:rsidRPr="5332E3D1" w:rsidR="431484F3">
        <w:rPr>
          <w:noProof w:val="0"/>
          <w:lang w:val="sr-Latn-CS"/>
        </w:rPr>
        <w:t>Generiše se lista "Super-zvezda" (najpopularniji ljudi svih vremena) i "Trending" lista (aktivni u poslednje dve nedelje).</w:t>
      </w:r>
    </w:p>
    <w:p w:rsidR="631FAD25" w:rsidP="5332E3D1" w:rsidRDefault="631FAD25" w14:paraId="48B3BF25" w14:textId="4D47A3B8">
      <w:pPr>
        <w:pStyle w:val="BodyText"/>
        <w:ind w:left="1440"/>
        <w:rPr>
          <w:b w:val="0"/>
          <w:bCs w:val="0"/>
          <w:noProof w:val="0"/>
          <w:lang w:val="sr-Latn-CS"/>
        </w:rPr>
      </w:pPr>
      <w:r w:rsidRPr="5332E3D1" w:rsidR="631FAD25">
        <w:rPr>
          <w:b w:val="0"/>
          <w:bCs w:val="0"/>
          <w:noProof w:val="0"/>
          <w:lang w:val="sr-Latn-CS"/>
        </w:rPr>
        <w:t xml:space="preserve">3. </w:t>
      </w:r>
      <w:r w:rsidRPr="5332E3D1" w:rsidR="2FCC81E9">
        <w:rPr>
          <w:noProof w:val="0"/>
          <w:lang w:val="sr-Latn-CS"/>
        </w:rPr>
        <w:t>Korisnik može videti "Ljude sa sličnim ukusom" – algoritam koji upoređuje visoko ocenjene albume dva korisnika.</w:t>
      </w:r>
    </w:p>
    <w:p w:rsidR="631FAD25" w:rsidP="5332E3D1" w:rsidRDefault="631FAD25" w14:paraId="722E05CC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Izuzetci:</w:t>
      </w:r>
    </w:p>
    <w:p w:rsidR="6F7D8565" w:rsidP="5332E3D1" w:rsidRDefault="6F7D8565" w14:paraId="015FAF40" w14:textId="0354F5C5">
      <w:pPr>
        <w:pStyle w:val="BodyText"/>
        <w:rPr>
          <w:lang w:val="sr-Latn-CS"/>
        </w:rPr>
      </w:pPr>
      <w:r w:rsidRPr="5332E3D1" w:rsidR="6F7D8565">
        <w:rPr>
          <w:lang w:val="sr-Latn-CS"/>
        </w:rPr>
        <w:t>Nema.</w:t>
      </w:r>
    </w:p>
    <w:p w:rsidR="631FAD25" w:rsidP="5332E3D1" w:rsidRDefault="631FAD25" w14:paraId="72675357">
      <w:pPr>
        <w:pStyle w:val="BodyText"/>
        <w:keepNext w:val="1"/>
        <w:rPr>
          <w:b w:val="1"/>
          <w:bCs w:val="1"/>
          <w:lang w:val="sr-Latn-CS"/>
        </w:rPr>
      </w:pPr>
      <w:r w:rsidRPr="5332E3D1" w:rsidR="631FAD25">
        <w:rPr>
          <w:b w:val="1"/>
          <w:bCs w:val="1"/>
          <w:lang w:val="sr-Latn-CS"/>
        </w:rPr>
        <w:t>Posledice:</w:t>
      </w:r>
    </w:p>
    <w:p w:rsidR="4ABC2A47" w:rsidP="5332E3D1" w:rsidRDefault="4ABC2A47" w14:paraId="17F52B3B" w14:textId="3CABE415">
      <w:pPr>
        <w:pStyle w:val="BodyText"/>
      </w:pPr>
      <w:r w:rsidRPr="5332E3D1" w:rsidR="4ABC2A47">
        <w:rPr>
          <w:noProof w:val="0"/>
          <w:lang w:val="sr-Latn-CS"/>
        </w:rPr>
        <w:t>Podsticanje interakcije i otkrivanje novih recenzenata sa sličnim ukusom.</w:t>
      </w:r>
    </w:p>
    <w:p w:rsidR="5332E3D1" w:rsidP="5332E3D1" w:rsidRDefault="5332E3D1" w14:paraId="718053C8" w14:textId="6AE23B4A">
      <w:pPr>
        <w:pStyle w:val="BodyText"/>
        <w:rPr>
          <w:noProof w:val="0"/>
          <w:lang w:val="sr-Latn-CS"/>
        </w:rPr>
      </w:pPr>
    </w:p>
    <w:p w:rsidR="5332E3D1" w:rsidP="5332E3D1" w:rsidRDefault="5332E3D1" w14:paraId="0B62C0B1" w14:textId="4BF9861E">
      <w:pPr>
        <w:pStyle w:val="BodyText"/>
        <w:rPr>
          <w:noProof w:val="0"/>
          <w:lang w:val="sr-Latn-CS"/>
        </w:rPr>
      </w:pPr>
    </w:p>
    <w:p xmlns:wp14="http://schemas.microsoft.com/office/word/2010/wordml" w:rsidR="006E5E1D" w:rsidP="006E5E1D" w:rsidRDefault="006E5E1D" w14:paraId="4986215B" wp14:textId="77777777">
      <w:pPr>
        <w:pStyle w:val="Heading1"/>
        <w:rPr>
          <w:lang w:val="sr-Latn-CS"/>
        </w:rPr>
      </w:pPr>
      <w:bookmarkStart w:name="_Toc163018916" w:id="30"/>
      <w:r>
        <w:rPr>
          <w:lang w:val="sr-Latn-CS"/>
        </w:rPr>
        <w:t>Dodatni zahtevi</w:t>
      </w:r>
      <w:bookmarkEnd w:id="30"/>
    </w:p>
    <w:p xmlns:wp14="http://schemas.microsoft.com/office/word/2010/wordml" w:rsidRPr="003372D3" w:rsidR="00834900" w:rsidP="00834900" w:rsidRDefault="00132780" w14:paraId="10BD4693" wp14:textId="77777777">
      <w:pPr>
        <w:pStyle w:val="Heading2"/>
        <w:rPr>
          <w:lang w:val="sr-Latn-CS"/>
        </w:rPr>
      </w:pPr>
      <w:bookmarkStart w:name="_Toc163018917" w:id="31"/>
      <w:r w:rsidRPr="5332E3D1" w:rsidR="7E3BB139">
        <w:rPr>
          <w:lang w:val="sr-Latn-CS"/>
        </w:rPr>
        <w:t>Funkcionalnost</w:t>
      </w:r>
      <w:bookmarkEnd w:id="31"/>
    </w:p>
    <w:p w:rsidR="37BE4B3A" w:rsidP="5332E3D1" w:rsidRDefault="37BE4B3A" w14:paraId="51EE14DC" w14:textId="028DF05A">
      <w:pPr>
        <w:pStyle w:val="Normal"/>
        <w:rPr>
          <w:lang w:val="sr-Latn-CS"/>
        </w:rPr>
      </w:pPr>
      <w:r w:rsidRPr="5332E3D1" w:rsidR="37BE4B3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Sistem mora obezbediti sinhronizaciju sa </w:t>
      </w:r>
      <w:r w:rsidRPr="5332E3D1" w:rsidR="37BE4B3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Spotify</w:t>
      </w:r>
      <w:r w:rsidRPr="5332E3D1" w:rsidR="37BE4B3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API-</w:t>
      </w:r>
      <w:r w:rsidRPr="5332E3D1" w:rsidR="37BE4B3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jem</w:t>
      </w:r>
      <w:r w:rsidRPr="5332E3D1" w:rsidR="37BE4B3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u realnom vremenu za prikaz trenutne aktivnosti </w:t>
      </w:r>
      <w:r>
        <w:tab/>
      </w:r>
      <w:r w:rsidRPr="5332E3D1" w:rsidR="37BE4B3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prijatelja.</w:t>
      </w:r>
    </w:p>
    <w:p xmlns:wp14="http://schemas.microsoft.com/office/word/2010/wordml" w:rsidR="00834900" w:rsidP="00834900" w:rsidRDefault="00834900" w14:paraId="072E30AE" wp14:textId="77777777">
      <w:pPr>
        <w:pStyle w:val="Heading2"/>
        <w:rPr>
          <w:lang w:val="sr-Latn-CS"/>
        </w:rPr>
      </w:pPr>
      <w:bookmarkStart w:name="_Toc163018918" w:id="32"/>
      <w:r w:rsidRPr="5332E3D1" w:rsidR="7A48CA5D">
        <w:rPr>
          <w:lang w:val="sr-Latn-CS"/>
        </w:rPr>
        <w:t>Upotrebivost</w:t>
      </w:r>
      <w:bookmarkEnd w:id="32"/>
    </w:p>
    <w:p w:rsidR="217E0A3A" w:rsidP="5332E3D1" w:rsidRDefault="217E0A3A" w14:paraId="5FE3BFEB" w14:textId="624FDEC4">
      <w:pPr>
        <w:pStyle w:val="Normal"/>
        <w:rPr>
          <w:lang w:val="sr-Latn-CS"/>
        </w:rPr>
      </w:pPr>
      <w:r w:rsidRPr="5332E3D1" w:rsidR="217E0A3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Korisnički interfejs mora biti intuitivan, sa minimalnim brojem klikova za ocenjivanje albuma.</w:t>
      </w:r>
    </w:p>
    <w:p xmlns:wp14="http://schemas.microsoft.com/office/word/2010/wordml" w:rsidRPr="003372D3" w:rsidR="00834900" w:rsidP="00834900" w:rsidRDefault="00834900" w14:paraId="7D9B0F9B" wp14:textId="77777777">
      <w:pPr>
        <w:pStyle w:val="Heading2"/>
        <w:rPr>
          <w:lang w:val="sr-Latn-CS"/>
        </w:rPr>
      </w:pPr>
      <w:bookmarkStart w:name="_Toc163018919" w:id="33"/>
      <w:r w:rsidRPr="5332E3D1" w:rsidR="7A48CA5D">
        <w:rPr>
          <w:lang w:val="sr-Latn-CS"/>
        </w:rPr>
        <w:t>Pouzdanost</w:t>
      </w:r>
      <w:bookmarkEnd w:id="33"/>
    </w:p>
    <w:p w:rsidR="5FD0979B" w:rsidP="5332E3D1" w:rsidRDefault="5FD0979B" w14:paraId="1B8BC3E9" w14:textId="0F0E579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5332E3D1" w:rsidR="5FD0979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Dostupnost:</w:t>
      </w:r>
      <w:r w:rsidRPr="5332E3D1" w:rsidR="5FD0979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Portal mora biti dostupan 24/7 uz maksimalno vreme nedostupnosti od 5% na mesečnom nivou.</w:t>
      </w:r>
    </w:p>
    <w:p w:rsidR="5332E3D1" w:rsidP="5332E3D1" w:rsidRDefault="5332E3D1" w14:paraId="21F5C3FE" w14:textId="67225BD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</w:p>
    <w:p w:rsidR="5FD0979B" w:rsidP="5332E3D1" w:rsidRDefault="5FD0979B" w14:paraId="48476FF1" w14:textId="3C20B11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5332E3D1" w:rsidR="5FD0979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Integritet:</w:t>
      </w:r>
      <w:r w:rsidRPr="5332E3D1" w:rsidR="5FD0979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Podaci o recenzijama ne smeju biti izgubljeni u slučaju pada serverske instance.</w:t>
      </w:r>
    </w:p>
    <w:p xmlns:wp14="http://schemas.microsoft.com/office/word/2010/wordml" w:rsidRPr="003372D3" w:rsidR="00834900" w:rsidP="00834900" w:rsidRDefault="00834900" w14:paraId="06F4DAEB" wp14:textId="77777777">
      <w:pPr>
        <w:pStyle w:val="Heading2"/>
        <w:rPr>
          <w:lang w:val="sr-Latn-CS"/>
        </w:rPr>
      </w:pPr>
      <w:bookmarkStart w:name="_Toc163018920" w:id="34"/>
      <w:r w:rsidRPr="5332E3D1" w:rsidR="7A48CA5D">
        <w:rPr>
          <w:lang w:val="sr-Latn-CS"/>
        </w:rPr>
        <w:t>Performanse</w:t>
      </w:r>
      <w:bookmarkEnd w:id="34"/>
    </w:p>
    <w:p w:rsidR="2362F397" w:rsidP="5332E3D1" w:rsidRDefault="2362F397" w14:paraId="0407DDF4" w14:textId="5BB4477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5332E3D1" w:rsidR="2362F39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Vreme odziva:</w:t>
      </w:r>
      <w:r w:rsidRPr="5332E3D1" w:rsidR="2362F39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Pretraga albuma ne sme trajati duže od 2 sekunde.</w:t>
      </w:r>
    </w:p>
    <w:p w:rsidR="5332E3D1" w:rsidP="5332E3D1" w:rsidRDefault="5332E3D1" w14:paraId="6F21DBEB" w14:textId="727CB16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</w:p>
    <w:p w:rsidR="2362F397" w:rsidP="5332E3D1" w:rsidRDefault="2362F397" w14:paraId="514B1236" w14:textId="7FF1048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5332E3D1" w:rsidR="2362F39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r-Latn-CS"/>
        </w:rPr>
        <w:t>Skalabilnost:</w:t>
      </w:r>
      <w:r w:rsidRPr="5332E3D1" w:rsidR="2362F39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Sistem treba da podrži do 1000 simultanih korisnika bez značajnog pada performansi zahvaljujući Next.js keširanju.</w:t>
      </w:r>
    </w:p>
    <w:p xmlns:wp14="http://schemas.microsoft.com/office/word/2010/wordml" w:rsidRPr="003372D3" w:rsidR="00834900" w:rsidP="00E41E1D" w:rsidRDefault="00834900" w14:paraId="3DDD9387" wp14:textId="77777777">
      <w:pPr>
        <w:pStyle w:val="Heading2"/>
        <w:rPr>
          <w:lang w:val="sr-Latn-CS"/>
        </w:rPr>
      </w:pPr>
      <w:bookmarkStart w:name="_Toc163018922" w:id="36"/>
      <w:r w:rsidRPr="5332E3D1" w:rsidR="7A48CA5D">
        <w:rPr>
          <w:lang w:val="sr-Latn-CS"/>
        </w:rPr>
        <w:t>Ograničenja</w:t>
      </w:r>
      <w:bookmarkEnd w:id="36"/>
    </w:p>
    <w:p xmlns:wp14="http://schemas.microsoft.com/office/word/2010/wordml" w:rsidRPr="00397DD2" w:rsidR="00834900" w:rsidP="5332E3D1" w:rsidRDefault="001C5F47" w14:paraId="76E1BE80" wp14:textId="1CE09184">
      <w:pPr>
        <w:pStyle w:val="ListParagraph"/>
        <w:spacing w:before="240" w:beforeAutospacing="off" w:after="240" w:afterAutospacing="off"/>
        <w:ind w:left="720"/>
        <w:rPr>
          <w:noProof w:val="0"/>
          <w:lang w:val="sr-Latn-CS"/>
        </w:rPr>
      </w:pPr>
      <w:r w:rsidRPr="5332E3D1" w:rsidR="089C1988">
        <w:rPr>
          <w:b w:val="1"/>
          <w:bCs w:val="1"/>
          <w:noProof w:val="0"/>
          <w:lang w:val="sr-Latn-CS"/>
        </w:rPr>
        <w:t>Platforma:</w:t>
      </w:r>
      <w:r w:rsidRPr="5332E3D1" w:rsidR="089C1988">
        <w:rPr>
          <w:noProof w:val="0"/>
          <w:lang w:val="sr-Latn-CS"/>
        </w:rPr>
        <w:t xml:space="preserve"> Sistem se razvija kao web aplikacija optimizovana za moderne pretraživače (Chrome, Firefox, Safari).</w:t>
      </w:r>
    </w:p>
    <w:p xmlns:wp14="http://schemas.microsoft.com/office/word/2010/wordml" w:rsidRPr="00397DD2" w:rsidR="00834900" w:rsidP="5332E3D1" w:rsidRDefault="001C5F47" w14:paraId="0D39D616" wp14:textId="0A3D81A5">
      <w:pPr>
        <w:pStyle w:val="ListParagraph"/>
        <w:spacing w:before="240" w:beforeAutospacing="off" w:after="240" w:afterAutospacing="off"/>
        <w:ind w:left="720"/>
        <w:rPr>
          <w:noProof w:val="0"/>
          <w:lang w:val="sr-Latn-CS"/>
        </w:rPr>
      </w:pPr>
    </w:p>
    <w:p xmlns:wp14="http://schemas.microsoft.com/office/word/2010/wordml" w:rsidRPr="00397DD2" w:rsidR="00834900" w:rsidP="5332E3D1" w:rsidRDefault="001C5F47" w14:paraId="44B63A30" wp14:textId="5DB03CF1">
      <w:pPr>
        <w:pStyle w:val="ListParagraph"/>
        <w:spacing w:before="240" w:beforeAutospacing="off" w:after="240" w:afterAutospacing="off"/>
        <w:ind w:left="720"/>
        <w:rPr>
          <w:noProof w:val="0"/>
          <w:lang w:val="sr-Latn-CS"/>
        </w:rPr>
      </w:pPr>
      <w:r w:rsidRPr="5332E3D1" w:rsidR="089C1988">
        <w:rPr>
          <w:b w:val="1"/>
          <w:bCs w:val="1"/>
          <w:noProof w:val="0"/>
          <w:lang w:val="sr-Latn-CS"/>
        </w:rPr>
        <w:t>Hardver:</w:t>
      </w:r>
      <w:r w:rsidRPr="5332E3D1" w:rsidR="089C1988">
        <w:rPr>
          <w:noProof w:val="0"/>
          <w:lang w:val="sr-Latn-CS"/>
        </w:rPr>
        <w:t xml:space="preserve"> Serverski deo se oslanja na managed cloud infrastrukturu (npr. Vercel i Neon Postgres).</w:t>
      </w:r>
    </w:p>
    <w:p xmlns:wp14="http://schemas.microsoft.com/office/word/2010/wordml" w:rsidRPr="00397DD2" w:rsidR="00834900" w:rsidP="00C64574" w:rsidRDefault="001C5F47" w14:paraId="7E2AB227" wp14:textId="7F3A1F71">
      <w:pPr>
        <w:pStyle w:val="BodyText"/>
        <w:rPr>
          <w:lang w:val="sr-Latn-CS"/>
        </w:rPr>
      </w:pPr>
    </w:p>
    <w:sectPr w:rsidRPr="00397DD2" w:rsidR="00834900">
      <w:headerReference w:type="default" r:id="rId15"/>
      <w:footerReference w:type="default" r:id="rId16"/>
      <w:headerReference w:type="first" r:id="rId17"/>
      <w:footerReference w:type="first" r:id="rId18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0C6A5F" w:rsidRDefault="000C6A5F" w14:paraId="0562CB0E" wp14:textId="77777777">
      <w:r>
        <w:separator/>
      </w:r>
    </w:p>
  </w:endnote>
  <w:endnote w:type="continuationSeparator" w:id="0">
    <w:p xmlns:wp14="http://schemas.microsoft.com/office/word/2010/wordml" w:rsidR="000C6A5F" w:rsidRDefault="000C6A5F" w14:paraId="34CE0A41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C12A7" w:rsidRDefault="002C12A7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2C12A7" w:rsidRDefault="002C12A7" w14:paraId="4101652C" wp14:textId="77777777">
    <w:pPr>
      <w:pStyle w:val="Footer"/>
      <w:ind w:right="360"/>
    </w:pPr>
  </w:p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2808"/>
      <w:gridCol w:w="4050"/>
      <w:gridCol w:w="2628"/>
    </w:tblGrid>
    <w:tr xmlns:wp14="http://schemas.microsoft.com/office/word/2010/wordml" w:rsidRPr="003372D3" w:rsidR="002C12A7" w:rsidTr="5332E3D1" w14:paraId="610A231E" wp14:textId="77777777">
      <w:tblPrEx>
        <w:tblCellMar>
          <w:top w:w="0" w:type="dxa"/>
          <w:bottom w:w="0" w:type="dxa"/>
        </w:tblCellMar>
      </w:tblPrEx>
      <w:tc>
        <w:tcPr>
          <w:tcW w:w="2808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2C12A7" w:rsidRDefault="002C12A7" w14:paraId="31F4DE5D" wp14:textId="7AB9863F">
          <w:pPr>
            <w:ind w:right="360"/>
            <w:rPr>
              <w:lang w:val="sr-Latn-CS"/>
            </w:rPr>
          </w:pP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2C12A7" w:rsidP="5332E3D1" w:rsidRDefault="002C12A7" w14:paraId="0101B0DB" wp14:textId="2BB789AC">
          <w:pPr>
            <w:jc w:val="center"/>
            <w:rPr>
              <w:rFonts w:ascii="Symbol" w:hAnsi="Symbol" w:eastAsia="Symbol" w:cs="Symbol"/>
              <w:lang w:val="sr-Latn-CS"/>
            </w:rPr>
          </w:pP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2C12A7" w:rsidRDefault="002C12A7" w14:paraId="4128DE13" wp14:textId="7777777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D7F"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>
            <w:fldChar w:fldCharType="begin"/>
          </w:r>
          <w:r>
            <w:instrText> NUMPAGES  \* MERGEFORMAT </w:instrText>
          </w:r>
          <w:r>
            <w:fldChar w:fldCharType="separate"/>
          </w:r>
          <w:r w:rsidR="00723D7F">
            <w:rPr>
              <w:rStyle w:val="PageNumber"/>
              <w:noProof/>
              <w:lang w:val="sr-Latn-CS"/>
            </w:rPr>
            <w:t>19</w:t>
          </w:r>
          <w:r>
            <w:fldChar w:fldCharType="end"/>
          </w:r>
        </w:p>
      </w:tc>
    </w:tr>
  </w:tbl>
  <w:p xmlns:wp14="http://schemas.microsoft.com/office/word/2010/wordml" w:rsidRPr="003372D3" w:rsidR="002C12A7" w:rsidRDefault="002C12A7" w14:paraId="1FC39945" wp14:textId="77777777">
    <w:pPr>
      <w:pStyle w:val="Footer"/>
      <w:rPr>
        <w:lang w:val="sr-Latn-CS"/>
      </w:rPr>
    </w:pPr>
  </w:p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C12A7" w:rsidRDefault="002C12A7" w14:paraId="4B99056E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32E3D1" w:rsidTr="5332E3D1" w14:paraId="1A1130AD">
      <w:trPr>
        <w:trHeight w:val="300"/>
      </w:trPr>
      <w:tc>
        <w:tcPr>
          <w:tcW w:w="3120" w:type="dxa"/>
          <w:tcMar/>
        </w:tcPr>
        <w:p w:rsidR="5332E3D1" w:rsidP="5332E3D1" w:rsidRDefault="5332E3D1" w14:paraId="4CB30094" w14:textId="69BE01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332E3D1" w:rsidP="5332E3D1" w:rsidRDefault="5332E3D1" w14:paraId="68BCA9D6" w14:textId="7B30D3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332E3D1" w:rsidP="5332E3D1" w:rsidRDefault="5332E3D1" w14:paraId="18A0CCBF" w14:textId="129C3A0D">
          <w:pPr>
            <w:pStyle w:val="Header"/>
            <w:bidi w:val="0"/>
            <w:ind w:right="-115"/>
            <w:jc w:val="right"/>
          </w:pPr>
        </w:p>
      </w:tc>
    </w:tr>
  </w:tbl>
  <w:p w:rsidR="5332E3D1" w:rsidP="5332E3D1" w:rsidRDefault="5332E3D1" w14:paraId="0DE48F1C" w14:textId="6A67622E">
    <w:pPr>
      <w:pStyle w:val="Footer"/>
      <w:bidi w:val="0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0C6A5F" w:rsidRDefault="000C6A5F" w14:paraId="62EBF3C5" wp14:textId="77777777">
      <w:r>
        <w:separator/>
      </w:r>
    </w:p>
  </w:footnote>
  <w:footnote w:type="continuationSeparator" w:id="0">
    <w:p xmlns:wp14="http://schemas.microsoft.com/office/word/2010/wordml" w:rsidR="000C6A5F" w:rsidRDefault="000C6A5F" w14:paraId="6D98A12B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C12A7" w:rsidRDefault="002C12A7" w14:paraId="1299C43A" wp14:textId="77777777">
    <w:pPr>
      <w:rPr>
        <w:sz w:val="24"/>
      </w:rPr>
    </w:pPr>
  </w:p>
  <w:p xmlns:wp14="http://schemas.microsoft.com/office/word/2010/wordml" w:rsidR="002C12A7" w:rsidRDefault="002C12A7" w14:paraId="4DDBEF00" wp14:textId="77777777">
    <w:pPr>
      <w:pBdr>
        <w:top w:val="single" w:color="auto" w:sz="6" w:space="1"/>
      </w:pBdr>
      <w:rPr>
        <w:sz w:val="24"/>
      </w:rPr>
    </w:pPr>
  </w:p>
  <w:p xmlns:wp14="http://schemas.microsoft.com/office/word/2010/wordml" w:rsidR="002C12A7" w:rsidP="5332E3D1" w:rsidRDefault="002C12A7" w14:paraId="0C528934" wp14:textId="05E6F878">
    <w:pPr>
      <w:pBdr>
        <w:bottom w:val="single" w:color="FF000000" w:sz="6" w:space="1"/>
      </w:pBdr>
      <w:jc w:val="right"/>
      <w:rPr>
        <w:rFonts w:ascii="Arial" w:hAnsi="Arial"/>
        <w:b w:val="1"/>
        <w:bCs w:val="1"/>
        <w:sz w:val="36"/>
        <w:szCs w:val="36"/>
      </w:rPr>
    </w:pPr>
    <w:r w:rsidRPr="5332E3D1" w:rsidR="5332E3D1">
      <w:rPr>
        <w:rFonts w:ascii="Arial" w:hAnsi="Arial"/>
        <w:b w:val="1"/>
        <w:bCs w:val="1"/>
        <w:sz w:val="36"/>
        <w:szCs w:val="36"/>
      </w:rPr>
      <w:t>Lorem ipsum</w:t>
    </w:r>
  </w:p>
  <w:p xmlns:wp14="http://schemas.microsoft.com/office/word/2010/wordml" w:rsidR="002C12A7" w:rsidRDefault="002C12A7" w14:paraId="3461D779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2C12A7" w:rsidRDefault="002C12A7" w14:paraId="3CF2D8B6" wp14:textId="77777777">
    <w:pPr>
      <w:pStyle w:val="Header"/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6379"/>
      <w:gridCol w:w="3179"/>
    </w:tblGrid>
    <w:tr xmlns:wp14="http://schemas.microsoft.com/office/word/2010/wordml" w:rsidRPr="003372D3" w:rsidR="002C12A7" w:rsidTr="5332E3D1" w14:paraId="2565E51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3372D3" w:rsidR="002C12A7" w:rsidRDefault="002C12A7" w14:paraId="2FD056B1" wp14:textId="52F4F1FE">
          <w:pPr>
            <w:rPr>
              <w:lang w:val="sr-Latn-CS"/>
            </w:rPr>
          </w:pPr>
          <w:r w:rsidRPr="5332E3D1" w:rsidR="5332E3D1">
            <w:rPr>
              <w:lang w:val="sr-Latn-CS"/>
            </w:rPr>
            <w:t>Vinlyd</w:t>
          </w:r>
        </w:p>
      </w:tc>
      <w:tc>
        <w:tcPr>
          <w:tcW w:w="3179" w:type="dxa"/>
          <w:tcMar/>
        </w:tcPr>
        <w:p w:rsidRPr="003372D3" w:rsidR="002C12A7" w:rsidRDefault="002C12A7" w14:paraId="06F89D34" wp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xmlns:wp14="http://schemas.microsoft.com/office/word/2010/wordml" w:rsidRPr="003372D3" w:rsidR="002C12A7" w:rsidTr="5332E3D1" w14:paraId="3EA82502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3372D3" w:rsidR="002C12A7" w:rsidRDefault="002C12A7" w14:paraId="66B23904" wp14:textId="77777777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  <w:tcMar/>
        </w:tcPr>
        <w:p w:rsidRPr="003372D3" w:rsidR="002C12A7" w:rsidRDefault="002C12A7" w14:paraId="2A8852F8" wp14:textId="3156D3AC">
          <w:pPr>
            <w:rPr>
              <w:lang w:val="sr-Latn-CS"/>
            </w:rPr>
          </w:pPr>
          <w:r w:rsidRPr="5332E3D1" w:rsidR="5332E3D1">
            <w:rPr>
              <w:lang w:val="sr-Latn-CS"/>
            </w:rPr>
            <w:t xml:space="preserve">  Datum:  </w:t>
          </w:r>
          <w:r w:rsidRPr="5332E3D1" w:rsidR="5332E3D1">
            <w:rPr>
              <w:lang w:val="sr-Latn-CS"/>
            </w:rPr>
            <w:t>08</w:t>
          </w:r>
          <w:r w:rsidRPr="5332E3D1" w:rsidR="5332E3D1">
            <w:rPr>
              <w:lang w:val="sr-Latn-CS"/>
            </w:rPr>
            <w:t>.0</w:t>
          </w:r>
          <w:r w:rsidRPr="5332E3D1" w:rsidR="5332E3D1">
            <w:rPr>
              <w:lang w:val="sr-Latn-CS"/>
            </w:rPr>
            <w:t>5</w:t>
          </w:r>
          <w:r w:rsidRPr="5332E3D1" w:rsidR="5332E3D1">
            <w:rPr>
              <w:lang w:val="sr-Latn-CS"/>
            </w:rPr>
            <w:t>.20</w:t>
          </w:r>
          <w:r w:rsidRPr="5332E3D1" w:rsidR="5332E3D1">
            <w:rPr>
              <w:lang w:val="sr-Latn-CS"/>
            </w:rPr>
            <w:t>26</w:t>
          </w:r>
          <w:r w:rsidRPr="5332E3D1" w:rsidR="5332E3D1">
            <w:rPr>
              <w:lang w:val="sr-Latn-CS"/>
            </w:rPr>
            <w:t>. god.</w:t>
          </w:r>
        </w:p>
      </w:tc>
    </w:tr>
    <w:tr xmlns:wp14="http://schemas.microsoft.com/office/word/2010/wordml" w:rsidRPr="003372D3" w:rsidR="002C12A7" w:rsidTr="5332E3D1" w14:paraId="6617C161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Pr="003372D3" w:rsidR="002C12A7" w:rsidRDefault="002C12A7" w14:paraId="7E9A89FB" wp14:textId="24AD36B2">
          <w:pPr>
            <w:rPr>
              <w:lang w:val="sr-Latn-CS"/>
            </w:rPr>
          </w:pPr>
          <w:r w:rsidRPr="5332E3D1" w:rsidR="5332E3D1">
            <w:rPr>
              <w:lang w:val="sr-Latn-CS"/>
            </w:rPr>
            <w:t>Vinlyd-04</w:t>
          </w:r>
        </w:p>
      </w:tc>
    </w:tr>
  </w:tbl>
  <w:p xmlns:wp14="http://schemas.microsoft.com/office/word/2010/wordml" w:rsidRPr="003372D3" w:rsidR="002C12A7" w:rsidRDefault="002C12A7" w14:paraId="2946DB82" wp14:textId="77777777">
    <w:pPr>
      <w:pStyle w:val="Header"/>
      <w:rPr>
        <w:lang w:val="sr-Latn-CS"/>
      </w:rPr>
    </w:pPr>
  </w:p>
</w:hdr>
</file>

<file path=word/header3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C12A7" w:rsidRDefault="002C12A7" w14:paraId="0FB78278" wp14:textId="777777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4">
    <w:nsid w:val="7b997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e94f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c51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49a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0">
    <w:nsid w:val="01670166"/>
    <w:multiLevelType w:val="hybridMultilevel"/>
    <w:tmpl w:val="9CE210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097A2BE6"/>
    <w:multiLevelType w:val="hybridMultilevel"/>
    <w:tmpl w:val="F1448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0BF57198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15837FA4"/>
    <w:multiLevelType w:val="hybridMultilevel"/>
    <w:tmpl w:val="F8F8F49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19FD27E0"/>
    <w:multiLevelType w:val="hybridMultilevel"/>
    <w:tmpl w:val="D63C638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2A2760CA"/>
    <w:multiLevelType w:val="hybridMultilevel"/>
    <w:tmpl w:val="F8A6AE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D4F7BB7"/>
    <w:multiLevelType w:val="hybridMultilevel"/>
    <w:tmpl w:val="7DC6A316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2DFD0602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3574F17"/>
    <w:multiLevelType w:val="hybridMultilevel"/>
    <w:tmpl w:val="C0BC8F6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434A2CF6"/>
    <w:multiLevelType w:val="hybridMultilevel"/>
    <w:tmpl w:val="38CA26A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47F710F1"/>
    <w:multiLevelType w:val="hybridMultilevel"/>
    <w:tmpl w:val="26FC0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>
    <w:nsid w:val="4FCA3870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50C1520B"/>
    <w:multiLevelType w:val="hybridMultilevel"/>
    <w:tmpl w:val="5324F6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5496555D"/>
    <w:multiLevelType w:val="hybridMultilevel"/>
    <w:tmpl w:val="2D06B2B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571455DA"/>
    <w:multiLevelType w:val="hybridMultilevel"/>
    <w:tmpl w:val="ABB0113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5AD03818"/>
    <w:multiLevelType w:val="hybridMultilevel"/>
    <w:tmpl w:val="6F64E44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67C24D13"/>
    <w:multiLevelType w:val="hybridMultilevel"/>
    <w:tmpl w:val="3E5839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>
    <w:abstractNumId w:val="20"/>
  </w:num>
  <w:num w:numId="2">
    <w:abstractNumId w:val="19"/>
  </w:num>
  <w:num w:numId="3">
    <w:abstractNumId w:val="3"/>
  </w:num>
  <w:num w:numId="4">
    <w:abstractNumId w:val="10"/>
  </w:num>
  <w:num w:numId="5">
    <w:abstractNumId w:val="13"/>
  </w:num>
  <w:num w:numId="6">
    <w:abstractNumId w:val="4"/>
  </w:num>
  <w:num w:numId="7">
    <w:abstractNumId w:val="9"/>
  </w:num>
  <w:num w:numId="8">
    <w:abstractNumId w:val="12"/>
  </w:num>
  <w:num w:numId="9">
    <w:abstractNumId w:val="15"/>
  </w:num>
  <w:num w:numId="10">
    <w:abstractNumId w:val="7"/>
  </w:num>
  <w:num w:numId="11">
    <w:abstractNumId w:val="0"/>
  </w:num>
  <w:num w:numId="12">
    <w:abstractNumId w:val="5"/>
  </w:num>
  <w:num w:numId="13">
    <w:abstractNumId w:val="17"/>
  </w:num>
  <w:num w:numId="14">
    <w:abstractNumId w:val="1"/>
  </w:num>
  <w:num w:numId="15">
    <w:abstractNumId w:val="18"/>
  </w:num>
  <w:num w:numId="16">
    <w:abstractNumId w:val="16"/>
  </w:num>
  <w:num w:numId="17">
    <w:abstractNumId w:val="11"/>
  </w:num>
  <w:num w:numId="18">
    <w:abstractNumId w:val="2"/>
  </w:num>
  <w:num w:numId="19">
    <w:abstractNumId w:val="6"/>
  </w:num>
  <w:num w:numId="20">
    <w:abstractNumId w:val="8"/>
  </w:num>
  <w:num w:numId="21">
    <w:abstractNumId w:val="14"/>
  </w:num>
  <w:numIdMacAtCleanup w:val="21"/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50"/>
  <w:embedSystemFonts/>
  <w:attachedTemplate r:id="rId1"/>
  <w:stylePaneFormatFilter w:val="3F01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72D3"/>
    <w:rsid w:val="000366F2"/>
    <w:rsid w:val="00037080"/>
    <w:rsid w:val="000615B4"/>
    <w:rsid w:val="0006338E"/>
    <w:rsid w:val="000731DF"/>
    <w:rsid w:val="00080F92"/>
    <w:rsid w:val="000817C9"/>
    <w:rsid w:val="00082A7C"/>
    <w:rsid w:val="00097F43"/>
    <w:rsid w:val="000B2C36"/>
    <w:rsid w:val="000C6A5F"/>
    <w:rsid w:val="00112218"/>
    <w:rsid w:val="00114E2C"/>
    <w:rsid w:val="0013157C"/>
    <w:rsid w:val="00132780"/>
    <w:rsid w:val="00143087"/>
    <w:rsid w:val="00150CC1"/>
    <w:rsid w:val="001517F6"/>
    <w:rsid w:val="00167FDF"/>
    <w:rsid w:val="001807C8"/>
    <w:rsid w:val="00190105"/>
    <w:rsid w:val="001C5F47"/>
    <w:rsid w:val="001D0890"/>
    <w:rsid w:val="001E5849"/>
    <w:rsid w:val="001F663F"/>
    <w:rsid w:val="001F7D36"/>
    <w:rsid w:val="0020422A"/>
    <w:rsid w:val="00206198"/>
    <w:rsid w:val="00206E1F"/>
    <w:rsid w:val="00225B05"/>
    <w:rsid w:val="002334EB"/>
    <w:rsid w:val="00234684"/>
    <w:rsid w:val="0025395B"/>
    <w:rsid w:val="00254CBE"/>
    <w:rsid w:val="00255A41"/>
    <w:rsid w:val="00264EC4"/>
    <w:rsid w:val="00270678"/>
    <w:rsid w:val="002922C4"/>
    <w:rsid w:val="002A5E27"/>
    <w:rsid w:val="002A7107"/>
    <w:rsid w:val="002B5424"/>
    <w:rsid w:val="002C12A7"/>
    <w:rsid w:val="002D5541"/>
    <w:rsid w:val="002E1608"/>
    <w:rsid w:val="003356F6"/>
    <w:rsid w:val="003372D3"/>
    <w:rsid w:val="00347321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D60F1"/>
    <w:rsid w:val="00407EF3"/>
    <w:rsid w:val="00410F5F"/>
    <w:rsid w:val="00445A8C"/>
    <w:rsid w:val="004526F1"/>
    <w:rsid w:val="00456A20"/>
    <w:rsid w:val="00460783"/>
    <w:rsid w:val="00473B3E"/>
    <w:rsid w:val="004831AE"/>
    <w:rsid w:val="00491CC1"/>
    <w:rsid w:val="004E0725"/>
    <w:rsid w:val="004E4574"/>
    <w:rsid w:val="004E6C9A"/>
    <w:rsid w:val="00500DA2"/>
    <w:rsid w:val="005613E4"/>
    <w:rsid w:val="00562041"/>
    <w:rsid w:val="00571FC4"/>
    <w:rsid w:val="005A3F8C"/>
    <w:rsid w:val="005B4961"/>
    <w:rsid w:val="005C333A"/>
    <w:rsid w:val="005D021A"/>
    <w:rsid w:val="005D4262"/>
    <w:rsid w:val="005E1391"/>
    <w:rsid w:val="00631C6F"/>
    <w:rsid w:val="0063291D"/>
    <w:rsid w:val="0063574A"/>
    <w:rsid w:val="00660B84"/>
    <w:rsid w:val="00662CF6"/>
    <w:rsid w:val="00677488"/>
    <w:rsid w:val="00686570"/>
    <w:rsid w:val="0069445A"/>
    <w:rsid w:val="006C2F57"/>
    <w:rsid w:val="006D2FE2"/>
    <w:rsid w:val="006E5E1D"/>
    <w:rsid w:val="006F37E4"/>
    <w:rsid w:val="00705464"/>
    <w:rsid w:val="007061AB"/>
    <w:rsid w:val="007107D8"/>
    <w:rsid w:val="00712834"/>
    <w:rsid w:val="00716C93"/>
    <w:rsid w:val="00723D7F"/>
    <w:rsid w:val="00732741"/>
    <w:rsid w:val="0074590A"/>
    <w:rsid w:val="00751D4E"/>
    <w:rsid w:val="00763367"/>
    <w:rsid w:val="00785A86"/>
    <w:rsid w:val="00786068"/>
    <w:rsid w:val="00792D6C"/>
    <w:rsid w:val="0079569D"/>
    <w:rsid w:val="00796121"/>
    <w:rsid w:val="007A40D6"/>
    <w:rsid w:val="007C4972"/>
    <w:rsid w:val="007C6B66"/>
    <w:rsid w:val="007E0B43"/>
    <w:rsid w:val="00804367"/>
    <w:rsid w:val="00834900"/>
    <w:rsid w:val="00885A38"/>
    <w:rsid w:val="008D40CE"/>
    <w:rsid w:val="009029D5"/>
    <w:rsid w:val="0090327F"/>
    <w:rsid w:val="009075F6"/>
    <w:rsid w:val="00930725"/>
    <w:rsid w:val="00932297"/>
    <w:rsid w:val="009458D3"/>
    <w:rsid w:val="00946092"/>
    <w:rsid w:val="0095579F"/>
    <w:rsid w:val="00962138"/>
    <w:rsid w:val="009662F3"/>
    <w:rsid w:val="00967902"/>
    <w:rsid w:val="009A291F"/>
    <w:rsid w:val="009B2233"/>
    <w:rsid w:val="009B3AA3"/>
    <w:rsid w:val="009C3260"/>
    <w:rsid w:val="009D5ECD"/>
    <w:rsid w:val="009F2784"/>
    <w:rsid w:val="009F61E4"/>
    <w:rsid w:val="00A12200"/>
    <w:rsid w:val="00A214E0"/>
    <w:rsid w:val="00A55444"/>
    <w:rsid w:val="00A62A6D"/>
    <w:rsid w:val="00A763B7"/>
    <w:rsid w:val="00A82910"/>
    <w:rsid w:val="00A8646C"/>
    <w:rsid w:val="00A87065"/>
    <w:rsid w:val="00AB730D"/>
    <w:rsid w:val="00AC1C1F"/>
    <w:rsid w:val="00AD0F0E"/>
    <w:rsid w:val="00AD17B6"/>
    <w:rsid w:val="00AE38C8"/>
    <w:rsid w:val="00AF19B4"/>
    <w:rsid w:val="00AF6332"/>
    <w:rsid w:val="00AF6B06"/>
    <w:rsid w:val="00AF7F69"/>
    <w:rsid w:val="00B3706D"/>
    <w:rsid w:val="00B40836"/>
    <w:rsid w:val="00B46D71"/>
    <w:rsid w:val="00B70376"/>
    <w:rsid w:val="00B849B5"/>
    <w:rsid w:val="00B93B67"/>
    <w:rsid w:val="00B947EE"/>
    <w:rsid w:val="00BA03E9"/>
    <w:rsid w:val="00BC0D10"/>
    <w:rsid w:val="00BC2229"/>
    <w:rsid w:val="00BC4506"/>
    <w:rsid w:val="00C032FC"/>
    <w:rsid w:val="00C206AF"/>
    <w:rsid w:val="00C44BC7"/>
    <w:rsid w:val="00C503E4"/>
    <w:rsid w:val="00C549E0"/>
    <w:rsid w:val="00C64574"/>
    <w:rsid w:val="00C83DEF"/>
    <w:rsid w:val="00C9046D"/>
    <w:rsid w:val="00C92A15"/>
    <w:rsid w:val="00CA58C5"/>
    <w:rsid w:val="00CA5E5F"/>
    <w:rsid w:val="00CA62F9"/>
    <w:rsid w:val="00CB17FD"/>
    <w:rsid w:val="00CF2AB8"/>
    <w:rsid w:val="00D00311"/>
    <w:rsid w:val="00D14007"/>
    <w:rsid w:val="00D20F4E"/>
    <w:rsid w:val="00D21A8C"/>
    <w:rsid w:val="00D270AF"/>
    <w:rsid w:val="00D27246"/>
    <w:rsid w:val="00D402FD"/>
    <w:rsid w:val="00D44844"/>
    <w:rsid w:val="00D62AEA"/>
    <w:rsid w:val="00D67D2B"/>
    <w:rsid w:val="00D7252F"/>
    <w:rsid w:val="00D77D96"/>
    <w:rsid w:val="00DD0501"/>
    <w:rsid w:val="00DD4C2E"/>
    <w:rsid w:val="00DE3C0B"/>
    <w:rsid w:val="00DE518F"/>
    <w:rsid w:val="00E01AFB"/>
    <w:rsid w:val="00E061BD"/>
    <w:rsid w:val="00E15A22"/>
    <w:rsid w:val="00E177E4"/>
    <w:rsid w:val="00E41E1D"/>
    <w:rsid w:val="00E5055D"/>
    <w:rsid w:val="00E55045"/>
    <w:rsid w:val="00E604E6"/>
    <w:rsid w:val="00E934AD"/>
    <w:rsid w:val="00EB10DF"/>
    <w:rsid w:val="00ED1FFE"/>
    <w:rsid w:val="00EE56F0"/>
    <w:rsid w:val="00F02B6F"/>
    <w:rsid w:val="00F06298"/>
    <w:rsid w:val="00F220C7"/>
    <w:rsid w:val="00F31591"/>
    <w:rsid w:val="00F6331E"/>
    <w:rsid w:val="00F6773B"/>
    <w:rsid w:val="00F70F8C"/>
    <w:rsid w:val="00F8455A"/>
    <w:rsid w:val="00F93061"/>
    <w:rsid w:val="00FA57D9"/>
    <w:rsid w:val="00FD7BE1"/>
    <w:rsid w:val="01015C45"/>
    <w:rsid w:val="019256BE"/>
    <w:rsid w:val="019B7323"/>
    <w:rsid w:val="01FF0E4D"/>
    <w:rsid w:val="0292F0D7"/>
    <w:rsid w:val="0356A8AB"/>
    <w:rsid w:val="03E8961B"/>
    <w:rsid w:val="04706C1F"/>
    <w:rsid w:val="04AF6BB8"/>
    <w:rsid w:val="04C8A16D"/>
    <w:rsid w:val="04D3D6D9"/>
    <w:rsid w:val="082AEBAC"/>
    <w:rsid w:val="089C1988"/>
    <w:rsid w:val="08DB8539"/>
    <w:rsid w:val="09A1F425"/>
    <w:rsid w:val="0A48FCED"/>
    <w:rsid w:val="0A710D48"/>
    <w:rsid w:val="0B74E210"/>
    <w:rsid w:val="0BEFB067"/>
    <w:rsid w:val="0C56574D"/>
    <w:rsid w:val="0CBAAF49"/>
    <w:rsid w:val="0D0170D1"/>
    <w:rsid w:val="0EB345B0"/>
    <w:rsid w:val="0FE33991"/>
    <w:rsid w:val="1255E0AD"/>
    <w:rsid w:val="13435167"/>
    <w:rsid w:val="13AAE6C8"/>
    <w:rsid w:val="1416D127"/>
    <w:rsid w:val="146C7FBB"/>
    <w:rsid w:val="146F0360"/>
    <w:rsid w:val="1483482C"/>
    <w:rsid w:val="14973B69"/>
    <w:rsid w:val="1528D50B"/>
    <w:rsid w:val="154CE2FB"/>
    <w:rsid w:val="1622B032"/>
    <w:rsid w:val="17032B15"/>
    <w:rsid w:val="18A4F542"/>
    <w:rsid w:val="193FA226"/>
    <w:rsid w:val="1A55FB1D"/>
    <w:rsid w:val="1A5D954C"/>
    <w:rsid w:val="1A9BA778"/>
    <w:rsid w:val="1B0B444B"/>
    <w:rsid w:val="1BCB3E44"/>
    <w:rsid w:val="1BEE53E6"/>
    <w:rsid w:val="1C67C938"/>
    <w:rsid w:val="1D979216"/>
    <w:rsid w:val="1EC0C4FF"/>
    <w:rsid w:val="1ED2F72D"/>
    <w:rsid w:val="1F1BB670"/>
    <w:rsid w:val="1F5ABDF7"/>
    <w:rsid w:val="1FD574EE"/>
    <w:rsid w:val="200CFD22"/>
    <w:rsid w:val="20A3D577"/>
    <w:rsid w:val="214E1ED3"/>
    <w:rsid w:val="217E0A3A"/>
    <w:rsid w:val="217F6BB5"/>
    <w:rsid w:val="22259644"/>
    <w:rsid w:val="22B99FA6"/>
    <w:rsid w:val="22D51DAF"/>
    <w:rsid w:val="2362F397"/>
    <w:rsid w:val="2444338A"/>
    <w:rsid w:val="24BFE484"/>
    <w:rsid w:val="255B4F08"/>
    <w:rsid w:val="259C8A5B"/>
    <w:rsid w:val="25BA0961"/>
    <w:rsid w:val="25E18A07"/>
    <w:rsid w:val="265451B8"/>
    <w:rsid w:val="26FD92A4"/>
    <w:rsid w:val="28ED8F86"/>
    <w:rsid w:val="29446C43"/>
    <w:rsid w:val="2A7C833E"/>
    <w:rsid w:val="2ACD88C3"/>
    <w:rsid w:val="2AEEE0C2"/>
    <w:rsid w:val="2C6B2DC2"/>
    <w:rsid w:val="2CAB0FF8"/>
    <w:rsid w:val="2DFC4475"/>
    <w:rsid w:val="2EE8617A"/>
    <w:rsid w:val="2FCC81E9"/>
    <w:rsid w:val="30995D83"/>
    <w:rsid w:val="31EF252C"/>
    <w:rsid w:val="32235875"/>
    <w:rsid w:val="323713A9"/>
    <w:rsid w:val="326E0469"/>
    <w:rsid w:val="327A1034"/>
    <w:rsid w:val="32D4B206"/>
    <w:rsid w:val="33827CE9"/>
    <w:rsid w:val="344943B6"/>
    <w:rsid w:val="35273989"/>
    <w:rsid w:val="36ABC993"/>
    <w:rsid w:val="37170909"/>
    <w:rsid w:val="373BF98B"/>
    <w:rsid w:val="37BE4B3A"/>
    <w:rsid w:val="37CC3255"/>
    <w:rsid w:val="381A07E8"/>
    <w:rsid w:val="38CDB1DB"/>
    <w:rsid w:val="395DF13E"/>
    <w:rsid w:val="3A1EDE4B"/>
    <w:rsid w:val="3A8670CB"/>
    <w:rsid w:val="3B0C9B4A"/>
    <w:rsid w:val="3B4FEF0D"/>
    <w:rsid w:val="3CB3379A"/>
    <w:rsid w:val="3D7019A6"/>
    <w:rsid w:val="3EF76A2A"/>
    <w:rsid w:val="3FB7C7A6"/>
    <w:rsid w:val="3FC8F75D"/>
    <w:rsid w:val="3FDCF15D"/>
    <w:rsid w:val="3FE619C8"/>
    <w:rsid w:val="412BAE7F"/>
    <w:rsid w:val="41428493"/>
    <w:rsid w:val="431484F3"/>
    <w:rsid w:val="43AF6FB7"/>
    <w:rsid w:val="45F5B61E"/>
    <w:rsid w:val="45F75621"/>
    <w:rsid w:val="471A68FA"/>
    <w:rsid w:val="47CC7419"/>
    <w:rsid w:val="47FEE370"/>
    <w:rsid w:val="484DB3F8"/>
    <w:rsid w:val="487B218B"/>
    <w:rsid w:val="489F2775"/>
    <w:rsid w:val="492CBF8E"/>
    <w:rsid w:val="498F49F6"/>
    <w:rsid w:val="49915C4B"/>
    <w:rsid w:val="49BEEBAC"/>
    <w:rsid w:val="4ABC2A47"/>
    <w:rsid w:val="4AC54A7D"/>
    <w:rsid w:val="4B925C28"/>
    <w:rsid w:val="4B9BCA73"/>
    <w:rsid w:val="4C252D0D"/>
    <w:rsid w:val="4E1B9826"/>
    <w:rsid w:val="4F90E22C"/>
    <w:rsid w:val="5126C0E1"/>
    <w:rsid w:val="51D22280"/>
    <w:rsid w:val="52BBAF7F"/>
    <w:rsid w:val="5332E3D1"/>
    <w:rsid w:val="544A5BD6"/>
    <w:rsid w:val="54EEC023"/>
    <w:rsid w:val="55F1D074"/>
    <w:rsid w:val="56F3D2AA"/>
    <w:rsid w:val="57ED1E9D"/>
    <w:rsid w:val="584B153C"/>
    <w:rsid w:val="584CCC66"/>
    <w:rsid w:val="5BA13117"/>
    <w:rsid w:val="5C2727AB"/>
    <w:rsid w:val="5CF392E3"/>
    <w:rsid w:val="5DC8D349"/>
    <w:rsid w:val="5F9AA4FD"/>
    <w:rsid w:val="5FD0979B"/>
    <w:rsid w:val="601C7E52"/>
    <w:rsid w:val="60420E60"/>
    <w:rsid w:val="62AAE704"/>
    <w:rsid w:val="631FAD25"/>
    <w:rsid w:val="6380382A"/>
    <w:rsid w:val="63B5EBBC"/>
    <w:rsid w:val="64D31C80"/>
    <w:rsid w:val="65D12F29"/>
    <w:rsid w:val="6704EFC1"/>
    <w:rsid w:val="67893AF6"/>
    <w:rsid w:val="68C7F299"/>
    <w:rsid w:val="69CA8C7F"/>
    <w:rsid w:val="6A797AFC"/>
    <w:rsid w:val="6B0980CD"/>
    <w:rsid w:val="6B189167"/>
    <w:rsid w:val="6B6BEF8F"/>
    <w:rsid w:val="6C17651E"/>
    <w:rsid w:val="6E128C41"/>
    <w:rsid w:val="6E7DCD48"/>
    <w:rsid w:val="6EFAEC7B"/>
    <w:rsid w:val="6F7D8565"/>
    <w:rsid w:val="6F87872E"/>
    <w:rsid w:val="70CA83B8"/>
    <w:rsid w:val="711593BA"/>
    <w:rsid w:val="72A473F5"/>
    <w:rsid w:val="73CD9971"/>
    <w:rsid w:val="75937A74"/>
    <w:rsid w:val="76C35AB9"/>
    <w:rsid w:val="76E79421"/>
    <w:rsid w:val="797C0944"/>
    <w:rsid w:val="7A48CA5D"/>
    <w:rsid w:val="7A4B9081"/>
    <w:rsid w:val="7A6DDEDA"/>
    <w:rsid w:val="7AD324D8"/>
    <w:rsid w:val="7B09393D"/>
    <w:rsid w:val="7BC226FC"/>
    <w:rsid w:val="7D55816A"/>
    <w:rsid w:val="7DCF2D05"/>
    <w:rsid w:val="7DF3A017"/>
    <w:rsid w:val="7E3BB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7710A3D"/>
  <w15:docId w15:val="{D3EED66C-1CBC-4A06-B6B9-AFA467413D8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header" Target="header3.xml" Id="rId17" /><Relationship Type="http://schemas.openxmlformats.org/officeDocument/2006/relationships/styles" Target="styles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eader" Target="header2.xml" Id="rId15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footer" Target="footer4.xml" Id="Rdcd7513a5caa487a" /><Relationship Type="http://schemas.openxmlformats.org/officeDocument/2006/relationships/image" Target="/media/image7.png" Id="rId104215575" /><Relationship Type="http://schemas.openxmlformats.org/officeDocument/2006/relationships/image" Target="/media/image8.png" Id="rId1269788967" /><Relationship Type="http://schemas.openxmlformats.org/officeDocument/2006/relationships/image" Target="/media/image9.png" Id="rId750263186" /><Relationship Type="http://schemas.openxmlformats.org/officeDocument/2006/relationships/image" Target="/media/imagea.png" Id="rId1243540913" /><Relationship Type="http://schemas.openxmlformats.org/officeDocument/2006/relationships/image" Target="/media/imageb.png" Id="rId157818157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Vision.dot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Vision</dc:title>
  <dc:subject>C-Registration System</dc:subject>
  <dc:creator>Wylie College</dc:creator>
  <lastModifiedBy>Lazar Krstic</lastModifiedBy>
  <revision>3</revision>
  <lastPrinted>1601-01-01T00:00:00.0000000Z</lastPrinted>
  <dcterms:created xsi:type="dcterms:W3CDTF">2021-03-24T17:21:00.0000000Z</dcterms:created>
  <dcterms:modified xsi:type="dcterms:W3CDTF">2026-05-08T19:02:59.5154404Z</dcterms:modified>
</coreProperties>
</file>